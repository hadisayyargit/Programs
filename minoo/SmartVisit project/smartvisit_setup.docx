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8A8" w:rsidRPr="00557ADC" w:rsidRDefault="003018A8" w:rsidP="003018A8">
      <w:pPr>
        <w:pStyle w:val="Title"/>
        <w:rPr>
          <w:rFonts w:cs="Titr" w:hint="cs"/>
          <w:sz w:val="52"/>
          <w:szCs w:val="52"/>
          <w:lang w:bidi="fa-IR"/>
        </w:rPr>
      </w:pPr>
      <w:r>
        <w:rPr>
          <w:rFonts w:cs="Titr" w:hint="cs"/>
          <w:sz w:val="52"/>
          <w:szCs w:val="52"/>
          <w:rtl/>
        </w:rPr>
        <w:t>ثبت سفارش هوشمند</w:t>
      </w:r>
    </w:p>
    <w:p w:rsidR="00F032ED" w:rsidRPr="003018A8" w:rsidRDefault="00A15564" w:rsidP="003018A8">
      <w:pPr>
        <w:pStyle w:val="Title"/>
        <w:rPr>
          <w:rFonts w:cs="Titr" w:hint="cs"/>
          <w:sz w:val="44"/>
          <w:szCs w:val="44"/>
          <w:lang w:bidi="fa-IR"/>
        </w:rPr>
      </w:pPr>
      <w:r w:rsidRPr="003018A8">
        <w:rPr>
          <w:rFonts w:cs="Titr" w:hint="cs"/>
          <w:sz w:val="44"/>
          <w:szCs w:val="44"/>
          <w:rtl/>
        </w:rPr>
        <w:t xml:space="preserve">راه اندازی و نصب برنامه </w:t>
      </w:r>
    </w:p>
    <w:p w:rsidR="00F032ED" w:rsidRPr="00130B07" w:rsidRDefault="00F032ED" w:rsidP="00522A66">
      <w:pPr>
        <w:pStyle w:val="Title"/>
        <w:jc w:val="left"/>
        <w:rPr>
          <w:rFonts w:hint="cs"/>
          <w:lang w:bidi="fa-IR"/>
        </w:rPr>
      </w:pPr>
    </w:p>
    <w:p w:rsidR="00F032ED" w:rsidRPr="003018A8" w:rsidRDefault="00782DDE" w:rsidP="003018A8">
      <w:pPr>
        <w:pStyle w:val="Title"/>
        <w:rPr>
          <w:rFonts w:cs="Titr" w:hint="cs"/>
          <w:szCs w:val="36"/>
          <w:lang w:bidi="fa-IR"/>
        </w:rPr>
      </w:pPr>
      <w:r w:rsidRPr="003018A8">
        <w:rPr>
          <w:rFonts w:cs="Titr" w:hint="cs"/>
          <w:szCs w:val="36"/>
          <w:rtl/>
          <w:lang w:bidi="fa-IR"/>
        </w:rPr>
        <w:t xml:space="preserve">نسخه </w:t>
      </w:r>
      <w:r w:rsidR="00A15564" w:rsidRPr="003018A8">
        <w:rPr>
          <w:rFonts w:cs="Titr" w:hint="cs"/>
          <w:szCs w:val="36"/>
          <w:rtl/>
          <w:lang w:bidi="fa-IR"/>
        </w:rPr>
        <w:t>1.0.0</w:t>
      </w:r>
    </w:p>
    <w:p w:rsidR="00F032ED" w:rsidRPr="00130B07" w:rsidRDefault="00F032ED">
      <w:pPr>
        <w:pStyle w:val="Title"/>
        <w:rPr>
          <w:sz w:val="28"/>
        </w:rPr>
      </w:pPr>
    </w:p>
    <w:p w:rsidR="00F032ED" w:rsidRPr="00130B07" w:rsidRDefault="00F032ED">
      <w:pPr>
        <w:rPr>
          <w:rFonts w:hint="cs"/>
          <w:lang w:bidi="fa-IR"/>
        </w:rPr>
      </w:pPr>
    </w:p>
    <w:p w:rsidR="00F032ED" w:rsidRPr="00130B07" w:rsidRDefault="00F032ED">
      <w:pPr>
        <w:sectPr w:rsidR="00F032ED" w:rsidRPr="00130B07" w:rsidSect="00E20703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231A96" w:rsidRPr="003B366B" w:rsidRDefault="00231A96" w:rsidP="00231A96">
      <w:pPr>
        <w:pStyle w:val="Title"/>
        <w:rPr>
          <w:b w:val="0"/>
          <w:bCs/>
          <w:sz w:val="40"/>
          <w:lang w:bidi="fa-IR"/>
        </w:rPr>
      </w:pPr>
      <w:r w:rsidRPr="003B366B">
        <w:rPr>
          <w:rFonts w:hint="cs"/>
          <w:b w:val="0"/>
          <w:bCs/>
          <w:sz w:val="40"/>
          <w:rtl/>
          <w:lang w:bidi="fa-IR"/>
        </w:rPr>
        <w:lastRenderedPageBreak/>
        <w:t>تاريخچه تغييرات سند</w:t>
      </w:r>
    </w:p>
    <w:p w:rsidR="00231A96" w:rsidRPr="00130B07" w:rsidRDefault="00231A96" w:rsidP="00231A96">
      <w:pPr>
        <w:rPr>
          <w:lang w:bidi="fa-I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628"/>
        <w:gridCol w:w="4143"/>
        <w:gridCol w:w="1275"/>
        <w:gridCol w:w="1418"/>
      </w:tblGrid>
      <w:tr w:rsidR="00231A96" w:rsidRPr="00130B07" w:rsidTr="003B366B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2628" w:type="dxa"/>
            <w:shd w:val="clear" w:color="auto" w:fill="C6D9F1" w:themeFill="text2" w:themeFillTint="33"/>
            <w:vAlign w:val="center"/>
          </w:tcPr>
          <w:p w:rsidR="00231A96" w:rsidRPr="003B366B" w:rsidRDefault="00231A96" w:rsidP="00231A96">
            <w:pPr>
              <w:pStyle w:val="Tabletext"/>
              <w:jc w:val="center"/>
              <w:rPr>
                <w:rFonts w:cs="B Titr" w:hint="cs"/>
                <w:bCs/>
                <w:sz w:val="36"/>
                <w:szCs w:val="36"/>
                <w:lang w:bidi="fa-IR"/>
              </w:rPr>
            </w:pPr>
            <w:r w:rsidRPr="003B366B">
              <w:rPr>
                <w:rFonts w:cs="B Titr" w:hint="cs"/>
                <w:bCs/>
                <w:sz w:val="36"/>
                <w:szCs w:val="36"/>
                <w:rtl/>
                <w:lang w:bidi="fa-IR"/>
              </w:rPr>
              <w:t>تنظيم کننده</w:t>
            </w:r>
          </w:p>
        </w:tc>
        <w:tc>
          <w:tcPr>
            <w:tcW w:w="4143" w:type="dxa"/>
            <w:shd w:val="clear" w:color="auto" w:fill="C6D9F1" w:themeFill="text2" w:themeFillTint="33"/>
            <w:vAlign w:val="center"/>
          </w:tcPr>
          <w:p w:rsidR="00231A96" w:rsidRPr="003B366B" w:rsidRDefault="00231A96" w:rsidP="00231A96">
            <w:pPr>
              <w:pStyle w:val="Tabletext"/>
              <w:jc w:val="center"/>
              <w:rPr>
                <w:rFonts w:cs="B Titr" w:hint="cs"/>
                <w:bCs/>
                <w:sz w:val="36"/>
                <w:szCs w:val="36"/>
                <w:lang w:bidi="fa-IR"/>
              </w:rPr>
            </w:pPr>
            <w:r w:rsidRPr="003B366B">
              <w:rPr>
                <w:rFonts w:cs="B Titr" w:hint="cs"/>
                <w:bCs/>
                <w:sz w:val="36"/>
                <w:szCs w:val="36"/>
                <w:rtl/>
                <w:lang w:bidi="fa-IR"/>
              </w:rPr>
              <w:t>توضيحات</w:t>
            </w:r>
          </w:p>
        </w:tc>
        <w:tc>
          <w:tcPr>
            <w:tcW w:w="1275" w:type="dxa"/>
            <w:shd w:val="clear" w:color="auto" w:fill="C6D9F1" w:themeFill="text2" w:themeFillTint="33"/>
            <w:vAlign w:val="center"/>
          </w:tcPr>
          <w:p w:rsidR="00231A96" w:rsidRPr="003B366B" w:rsidRDefault="00231A96" w:rsidP="00231A96">
            <w:pPr>
              <w:pStyle w:val="Tabletext"/>
              <w:jc w:val="center"/>
              <w:rPr>
                <w:rFonts w:cs="B Titr"/>
                <w:bCs/>
                <w:sz w:val="36"/>
                <w:szCs w:val="36"/>
                <w:lang w:bidi="fa-IR"/>
              </w:rPr>
            </w:pPr>
            <w:r w:rsidRPr="003B366B">
              <w:rPr>
                <w:rFonts w:cs="B Titr" w:hint="cs"/>
                <w:bCs/>
                <w:sz w:val="36"/>
                <w:szCs w:val="36"/>
                <w:rtl/>
                <w:lang w:bidi="fa-IR"/>
              </w:rPr>
              <w:t>نسخه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231A96" w:rsidRPr="003B366B" w:rsidRDefault="00231A96" w:rsidP="00231A96">
            <w:pPr>
              <w:pStyle w:val="Tabletext"/>
              <w:jc w:val="center"/>
              <w:rPr>
                <w:rFonts w:cs="B Titr" w:hint="cs"/>
                <w:bCs/>
                <w:sz w:val="36"/>
                <w:szCs w:val="36"/>
                <w:rtl/>
                <w:lang w:bidi="fa-IR"/>
              </w:rPr>
            </w:pPr>
            <w:r w:rsidRPr="003B366B">
              <w:rPr>
                <w:rFonts w:cs="B Titr" w:hint="cs"/>
                <w:bCs/>
                <w:sz w:val="36"/>
                <w:szCs w:val="36"/>
                <w:rtl/>
                <w:lang w:bidi="fa-IR"/>
              </w:rPr>
              <w:t>تاريخ</w:t>
            </w:r>
          </w:p>
        </w:tc>
      </w:tr>
      <w:tr w:rsidR="00231A96" w:rsidRPr="00130B07" w:rsidTr="003B366B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231A96" w:rsidRPr="00130B07" w:rsidRDefault="00F8308D" w:rsidP="00843D65">
            <w:pPr>
              <w:pStyle w:val="Tabletext"/>
              <w:rPr>
                <w:rFonts w:hint="cs"/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هادی سیار</w:t>
            </w:r>
          </w:p>
        </w:tc>
        <w:tc>
          <w:tcPr>
            <w:tcW w:w="4143" w:type="dxa"/>
          </w:tcPr>
          <w:p w:rsidR="00231A96" w:rsidRPr="00130B07" w:rsidRDefault="001E4D4D" w:rsidP="00231A96">
            <w:pPr>
              <w:pStyle w:val="Tabletext"/>
              <w:jc w:val="center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نسخه اولیه</w:t>
            </w:r>
          </w:p>
        </w:tc>
        <w:tc>
          <w:tcPr>
            <w:tcW w:w="1275" w:type="dxa"/>
          </w:tcPr>
          <w:p w:rsidR="00231A96" w:rsidRPr="00130B07" w:rsidRDefault="00A238EB" w:rsidP="00351E3B">
            <w:pPr>
              <w:pStyle w:val="Tabletext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1.</w:t>
            </w:r>
            <w:r w:rsidR="00154335">
              <w:rPr>
                <w:rFonts w:hint="cs"/>
                <w:szCs w:val="24"/>
                <w:rtl/>
                <w:lang w:bidi="fa-IR"/>
              </w:rPr>
              <w:t>0</w:t>
            </w:r>
          </w:p>
        </w:tc>
        <w:tc>
          <w:tcPr>
            <w:tcW w:w="1418" w:type="dxa"/>
          </w:tcPr>
          <w:p w:rsidR="00231A96" w:rsidRPr="00130B07" w:rsidRDefault="00A238EB" w:rsidP="00A238EB">
            <w:pPr>
              <w:pStyle w:val="Tabletext"/>
              <w:jc w:val="both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6/2/1390</w:t>
            </w:r>
          </w:p>
        </w:tc>
      </w:tr>
      <w:tr w:rsidR="00154335" w:rsidRPr="00130B07" w:rsidTr="003B366B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154335" w:rsidRDefault="00154335" w:rsidP="00843D65">
            <w:pPr>
              <w:pStyle w:val="Tabletext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هادی سیار</w:t>
            </w:r>
          </w:p>
        </w:tc>
        <w:tc>
          <w:tcPr>
            <w:tcW w:w="4143" w:type="dxa"/>
          </w:tcPr>
          <w:p w:rsidR="00154335" w:rsidRDefault="00B4662C" w:rsidP="00231A96">
            <w:pPr>
              <w:pStyle w:val="Tabletext"/>
              <w:jc w:val="center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تکمیل اطلاعات فرمها</w:t>
            </w:r>
          </w:p>
        </w:tc>
        <w:tc>
          <w:tcPr>
            <w:tcW w:w="1275" w:type="dxa"/>
          </w:tcPr>
          <w:p w:rsidR="00154335" w:rsidRDefault="00154335" w:rsidP="00154335">
            <w:pPr>
              <w:pStyle w:val="Tabletext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1.1</w:t>
            </w:r>
          </w:p>
        </w:tc>
        <w:tc>
          <w:tcPr>
            <w:tcW w:w="1418" w:type="dxa"/>
          </w:tcPr>
          <w:p w:rsidR="00154335" w:rsidRDefault="00154335" w:rsidP="00A238EB">
            <w:pPr>
              <w:pStyle w:val="Tabletext"/>
              <w:jc w:val="both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8/2/1390</w:t>
            </w:r>
          </w:p>
        </w:tc>
      </w:tr>
    </w:tbl>
    <w:p w:rsidR="00F032ED" w:rsidRPr="00130B07" w:rsidRDefault="00F032ED"/>
    <w:p w:rsidR="00384579" w:rsidRDefault="00F032ED" w:rsidP="00384579">
      <w:pPr>
        <w:pStyle w:val="Subtitle"/>
        <w:rPr>
          <w:rFonts w:hint="cs"/>
          <w:rtl/>
          <w:lang w:bidi="fa-IR"/>
        </w:rPr>
      </w:pPr>
      <w:r w:rsidRPr="00130B07">
        <w:br w:type="page"/>
      </w:r>
      <w:r w:rsidR="00CA75FC" w:rsidRPr="00130B07">
        <w:lastRenderedPageBreak/>
        <w:t xml:space="preserve"> </w:t>
      </w:r>
      <w:r w:rsidR="00384579" w:rsidRPr="00384579">
        <w:rPr>
          <w:rFonts w:hint="cs"/>
          <w:sz w:val="48"/>
          <w:rtl/>
        </w:rPr>
        <w:t>مراحل</w:t>
      </w:r>
      <w:r w:rsidR="00384579">
        <w:rPr>
          <w:rFonts w:hint="cs"/>
          <w:rtl/>
          <w:lang w:bidi="fa-IR"/>
        </w:rPr>
        <w:t xml:space="preserve"> نصب</w:t>
      </w:r>
    </w:p>
    <w:p w:rsidR="002A782E" w:rsidRDefault="002A782E" w:rsidP="009702EA">
      <w:pPr>
        <w:pStyle w:val="Heading1"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نصب برنامه </w:t>
      </w:r>
      <w:r>
        <w:rPr>
          <w:lang w:bidi="fa-IR"/>
        </w:rPr>
        <w:t>Active Sync</w:t>
      </w:r>
      <w:r>
        <w:rPr>
          <w:rFonts w:hint="cs"/>
          <w:rtl/>
          <w:lang w:bidi="fa-IR"/>
        </w:rPr>
        <w:t xml:space="preserve"> روی کامپیوتر سرپرست</w:t>
      </w:r>
    </w:p>
    <w:p w:rsidR="002A782E" w:rsidRDefault="002A782E" w:rsidP="009702EA">
      <w:pPr>
        <w:pStyle w:val="Heading1"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 تهیه آخرین نسخه برنامه و کپی آن بر روی کامپیوتر سرپرست</w:t>
      </w:r>
    </w:p>
    <w:p w:rsidR="002A782E" w:rsidRDefault="002A782E" w:rsidP="00A51F1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آخرین نسخه برنامه شامل دو پوشه به نامهای زیر می</w:t>
      </w:r>
      <w:r w:rsidR="00565E3B">
        <w:rPr>
          <w:rFonts w:hint="cs"/>
          <w:rtl/>
          <w:lang w:bidi="fa-IR"/>
        </w:rPr>
        <w:t>‌</w:t>
      </w:r>
      <w:r>
        <w:rPr>
          <w:rFonts w:hint="cs"/>
          <w:rtl/>
          <w:lang w:bidi="fa-IR"/>
        </w:rPr>
        <w:t>باشد:</w:t>
      </w:r>
    </w:p>
    <w:p w:rsidR="002A782E" w:rsidRDefault="002A782E" w:rsidP="00A51F17">
      <w:pPr>
        <w:rPr>
          <w:lang w:bidi="fa-IR"/>
        </w:rPr>
      </w:pPr>
      <w:r>
        <w:rPr>
          <w:lang w:bidi="fa-IR"/>
        </w:rPr>
        <w:t>Smartvisit</w:t>
      </w:r>
    </w:p>
    <w:p w:rsidR="002A782E" w:rsidRDefault="002A782E" w:rsidP="00A51F17">
      <w:pPr>
        <w:rPr>
          <w:lang w:bidi="fa-IR"/>
        </w:rPr>
      </w:pPr>
      <w:r>
        <w:rPr>
          <w:lang w:bidi="fa-IR"/>
        </w:rPr>
        <w:t>Pishniaz</w:t>
      </w:r>
    </w:p>
    <w:p w:rsidR="002A782E" w:rsidRDefault="002A782E" w:rsidP="002A782E">
      <w:pPr>
        <w:ind w:left="720"/>
        <w:rPr>
          <w:lang w:bidi="fa-IR"/>
        </w:rPr>
      </w:pPr>
    </w:p>
    <w:p w:rsidR="002A782E" w:rsidRPr="004A70F2" w:rsidRDefault="004A70F2" w:rsidP="004A70F2">
      <w:pPr>
        <w:pStyle w:val="Heading2"/>
        <w:rPr>
          <w:rFonts w:hint="cs"/>
          <w:lang w:bidi="fa-IR"/>
        </w:rPr>
      </w:pPr>
      <w:r w:rsidRPr="004A70F2">
        <w:rPr>
          <w:rFonts w:hint="cs"/>
          <w:rtl/>
          <w:lang w:bidi="fa-IR"/>
        </w:rPr>
        <w:t>کپی</w:t>
      </w:r>
      <w:r w:rsidR="002A782E" w:rsidRPr="004A70F2">
        <w:rPr>
          <w:rFonts w:hint="cs"/>
          <w:rtl/>
          <w:lang w:bidi="fa-IR"/>
        </w:rPr>
        <w:t xml:space="preserve"> پوشه</w:t>
      </w:r>
      <w:r w:rsidRPr="004A70F2">
        <w:rPr>
          <w:rFonts w:hint="cs"/>
          <w:rtl/>
          <w:lang w:bidi="fa-IR"/>
        </w:rPr>
        <w:t xml:space="preserve">‌های </w:t>
      </w:r>
      <w:r w:rsidR="002A782E" w:rsidRPr="004A70F2">
        <w:rPr>
          <w:rFonts w:hint="cs"/>
          <w:rtl/>
          <w:lang w:bidi="fa-IR"/>
        </w:rPr>
        <w:t xml:space="preserve"> </w:t>
      </w:r>
      <w:r w:rsidRPr="004A70F2">
        <w:rPr>
          <w:lang w:bidi="fa-IR"/>
        </w:rPr>
        <w:t>Smartvisit</w:t>
      </w:r>
      <w:r w:rsidRPr="004A70F2">
        <w:rPr>
          <w:rFonts w:hint="cs"/>
          <w:rtl/>
          <w:lang w:bidi="fa-IR"/>
        </w:rPr>
        <w:t xml:space="preserve"> و </w:t>
      </w:r>
      <w:r w:rsidRPr="004A70F2">
        <w:rPr>
          <w:lang w:bidi="fa-IR"/>
        </w:rPr>
        <w:t>Pishniaz</w:t>
      </w:r>
      <w:r>
        <w:rPr>
          <w:rFonts w:hint="cs"/>
          <w:rtl/>
          <w:lang w:bidi="fa-IR"/>
        </w:rPr>
        <w:t xml:space="preserve"> </w:t>
      </w:r>
      <w:r w:rsidR="002A782E" w:rsidRPr="004A70F2">
        <w:rPr>
          <w:rFonts w:hint="cs"/>
          <w:rtl/>
          <w:lang w:bidi="fa-IR"/>
        </w:rPr>
        <w:t>روی دستگاه هوشمند ویزیتور:</w:t>
      </w:r>
    </w:p>
    <w:p w:rsidR="002A782E" w:rsidRDefault="002A782E" w:rsidP="00A51F1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بعد از اتصال دستگاه هوشمند به کامپیوتر سرپرست منتظر می مانیم تا علامت </w:t>
      </w:r>
      <w:r>
        <w:rPr>
          <w:lang w:bidi="fa-IR"/>
        </w:rPr>
        <w:t>ActiveSync</w:t>
      </w:r>
      <w:r>
        <w:rPr>
          <w:rFonts w:hint="cs"/>
          <w:rtl/>
          <w:lang w:bidi="fa-IR"/>
        </w:rPr>
        <w:t xml:space="preserve"> روی کامپیوتر سرپرست علامت اتصال </w:t>
      </w:r>
      <w:r>
        <w:rPr>
          <w:lang w:bidi="fa-IR"/>
        </w:rPr>
        <w:t>(connected)</w:t>
      </w:r>
      <w:r>
        <w:rPr>
          <w:rFonts w:hint="cs"/>
          <w:rtl/>
          <w:lang w:bidi="fa-IR"/>
        </w:rPr>
        <w:t xml:space="preserve"> را نشان دهد. سپس دو پوشه فوق را روی </w:t>
      </w:r>
      <w:r w:rsidR="00C60A4C">
        <w:rPr>
          <w:rFonts w:hint="cs"/>
          <w:rtl/>
          <w:lang w:bidi="fa-IR"/>
        </w:rPr>
        <w:t xml:space="preserve">حافظه خارجی دستگاه هوشمند </w:t>
      </w:r>
      <w:r w:rsidR="00C60A4C">
        <w:rPr>
          <w:lang w:bidi="fa-IR"/>
        </w:rPr>
        <w:t>(storage card)</w:t>
      </w:r>
      <w:r w:rsidR="00C60A4C">
        <w:rPr>
          <w:rFonts w:hint="cs"/>
          <w:rtl/>
          <w:lang w:bidi="fa-IR"/>
        </w:rPr>
        <w:t xml:space="preserve"> کپی میکنیم.</w:t>
      </w:r>
    </w:p>
    <w:p w:rsidR="00C60A4C" w:rsidRDefault="00C60A4C" w:rsidP="002A782E">
      <w:pPr>
        <w:ind w:left="720"/>
        <w:rPr>
          <w:rFonts w:hint="cs"/>
          <w:rtl/>
          <w:lang w:bidi="fa-IR"/>
        </w:rPr>
      </w:pPr>
    </w:p>
    <w:p w:rsidR="00C60A4C" w:rsidRDefault="000D50FE" w:rsidP="009702EA">
      <w:pPr>
        <w:pStyle w:val="Heading1"/>
        <w:rPr>
          <w:rFonts w:hint="cs"/>
          <w:lang w:bidi="fa-IR"/>
        </w:rPr>
      </w:pPr>
      <w:r>
        <w:rPr>
          <w:rtl/>
          <w:lang w:bidi="fa-IR"/>
        </w:rPr>
        <w:br w:type="page"/>
      </w:r>
      <w:r w:rsidR="00C60A4C">
        <w:rPr>
          <w:rFonts w:hint="cs"/>
          <w:rtl/>
          <w:lang w:bidi="fa-IR"/>
        </w:rPr>
        <w:lastRenderedPageBreak/>
        <w:t xml:space="preserve"> فارسی سازی دستگاه هوشمند</w:t>
      </w:r>
    </w:p>
    <w:p w:rsidR="00C60A4C" w:rsidRDefault="00C60A4C" w:rsidP="00C60A4C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اگر دستگاه هوشمند فارسی سازی نشده (مثلا پیامکها را بصورت شکسته نشان می دهد) برنامه </w:t>
      </w:r>
      <w:r>
        <w:rPr>
          <w:lang w:bidi="fa-IR"/>
        </w:rPr>
        <w:t>MobiDiv</w:t>
      </w:r>
      <w:r>
        <w:rPr>
          <w:rFonts w:hint="cs"/>
          <w:rtl/>
          <w:lang w:bidi="fa-IR"/>
        </w:rPr>
        <w:t xml:space="preserve"> را از مسیر زیر اجرا می کنیم:</w:t>
      </w:r>
    </w:p>
    <w:p w:rsidR="00C60A4C" w:rsidRDefault="00C60A4C" w:rsidP="00C60A4C">
      <w:pPr>
        <w:bidi w:val="0"/>
        <w:ind w:left="720"/>
        <w:rPr>
          <w:lang w:bidi="fa-IR"/>
        </w:rPr>
      </w:pPr>
      <w:r>
        <w:rPr>
          <w:lang w:bidi="fa-IR"/>
        </w:rPr>
        <w:t>Storage card\pishniaz\3- Persian\mobidiv</w:t>
      </w:r>
    </w:p>
    <w:p w:rsidR="00C60A4C" w:rsidRDefault="00C60A4C" w:rsidP="00C60A4C">
      <w:pPr>
        <w:bidi w:val="0"/>
        <w:ind w:left="720"/>
        <w:rPr>
          <w:lang w:bidi="fa-IR"/>
        </w:rPr>
      </w:pPr>
    </w:p>
    <w:p w:rsidR="0048653D" w:rsidRDefault="0048653D" w:rsidP="00C60A4C">
      <w:pPr>
        <w:ind w:left="720"/>
        <w:rPr>
          <w:rFonts w:hint="cs"/>
          <w:rtl/>
          <w:lang w:bidi="fa-IR"/>
        </w:rPr>
      </w:pPr>
    </w:p>
    <w:p w:rsidR="00CE2122" w:rsidRDefault="00CE2122" w:rsidP="00C60A4C">
      <w:pPr>
        <w:ind w:left="720"/>
        <w:rPr>
          <w:rFonts w:hint="cs"/>
          <w:rtl/>
          <w:lang w:bidi="fa-IR"/>
        </w:rPr>
      </w:pPr>
    </w:p>
    <w:p w:rsidR="00455B2E" w:rsidRDefault="00A3612C" w:rsidP="00455B2E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362200" cy="3876675"/>
            <wp:effectExtent l="19050" t="0" r="0" b="0"/>
            <wp:docPr id="1" name="Picture 1" descr="pishni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shniaz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CE2122" w:rsidP="00455B2E">
      <w:pPr>
        <w:ind w:left="720"/>
        <w:jc w:val="center"/>
        <w:rPr>
          <w:rFonts w:hint="cs"/>
          <w:rtl/>
          <w:lang w:bidi="fa-IR"/>
        </w:rPr>
      </w:pPr>
    </w:p>
    <w:p w:rsidR="00CE2122" w:rsidRDefault="00A3612C" w:rsidP="00455B2E">
      <w:pPr>
        <w:ind w:left="720"/>
        <w:jc w:val="center"/>
        <w:rPr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362200" cy="3895725"/>
            <wp:effectExtent l="19050" t="0" r="0" b="0"/>
            <wp:docPr id="2" name="Picture 2" descr="pishni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shniaz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CE2122" w:rsidP="00455B2E">
      <w:pPr>
        <w:ind w:left="720"/>
        <w:jc w:val="center"/>
        <w:rPr>
          <w:rFonts w:hint="cs"/>
          <w:rtl/>
          <w:lang w:bidi="fa-IR"/>
        </w:rPr>
      </w:pPr>
    </w:p>
    <w:p w:rsidR="006A6A65" w:rsidRDefault="00A3612C" w:rsidP="00455B2E">
      <w:pPr>
        <w:ind w:left="720"/>
        <w:jc w:val="center"/>
        <w:rPr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362200" cy="3905250"/>
            <wp:effectExtent l="19050" t="0" r="0" b="0"/>
            <wp:docPr id="3" name="Picture 3" descr="mobidi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bidiv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6A6A65" w:rsidP="00455B2E">
      <w:pPr>
        <w:ind w:left="720"/>
        <w:jc w:val="center"/>
        <w:rPr>
          <w:rFonts w:hint="cs"/>
          <w:rtl/>
          <w:lang w:bidi="fa-IR"/>
        </w:rPr>
      </w:pPr>
      <w:r>
        <w:rPr>
          <w:lang w:bidi="fa-IR"/>
        </w:rPr>
        <w:br w:type="page"/>
      </w:r>
    </w:p>
    <w:p w:rsidR="00CE2122" w:rsidRDefault="00A3612C" w:rsidP="00455B2E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400300" cy="3924300"/>
            <wp:effectExtent l="19050" t="0" r="0" b="0"/>
            <wp:docPr id="4" name="Picture 4" descr="mobidi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bidiv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A3612C" w:rsidP="00455B2E">
      <w:pPr>
        <w:ind w:left="720"/>
        <w:jc w:val="center"/>
        <w:rPr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409825" cy="3924300"/>
            <wp:effectExtent l="19050" t="0" r="9525" b="0"/>
            <wp:docPr id="5" name="Picture 5" descr="mobidi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bidiv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927" w:rsidRDefault="00586927" w:rsidP="00455B2E">
      <w:pPr>
        <w:ind w:left="720"/>
        <w:jc w:val="center"/>
        <w:rPr>
          <w:rFonts w:hint="cs"/>
          <w:rtl/>
          <w:lang w:bidi="fa-IR"/>
        </w:rPr>
      </w:pPr>
    </w:p>
    <w:p w:rsidR="00586927" w:rsidRDefault="00586927" w:rsidP="00455B2E">
      <w:pPr>
        <w:ind w:left="720"/>
        <w:jc w:val="center"/>
        <w:rPr>
          <w:rFonts w:hint="cs"/>
          <w:rtl/>
          <w:lang w:bidi="fa-IR"/>
        </w:rPr>
      </w:pPr>
    </w:p>
    <w:p w:rsidR="00586927" w:rsidRDefault="00586927" w:rsidP="00586927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بعد از اجرا </w:t>
      </w:r>
      <w:r w:rsidR="003A734E">
        <w:rPr>
          <w:rFonts w:hint="cs"/>
          <w:rtl/>
          <w:lang w:bidi="fa-IR"/>
        </w:rPr>
        <w:t xml:space="preserve">و زدن کلید </w:t>
      </w:r>
      <w:r w:rsidR="003A734E">
        <w:rPr>
          <w:lang w:bidi="fa-IR"/>
        </w:rPr>
        <w:t>ok</w:t>
      </w:r>
      <w:r w:rsidR="003A734E">
        <w:rPr>
          <w:rFonts w:hint="cs"/>
          <w:rtl/>
          <w:lang w:bidi="fa-IR"/>
        </w:rPr>
        <w:t xml:space="preserve"> (شکل بالا) </w:t>
      </w:r>
      <w:r>
        <w:rPr>
          <w:rFonts w:hint="cs"/>
          <w:rtl/>
          <w:lang w:bidi="fa-IR"/>
        </w:rPr>
        <w:t xml:space="preserve">دستگاه بطور خودکار </w:t>
      </w:r>
      <w:r>
        <w:rPr>
          <w:lang w:bidi="fa-IR"/>
        </w:rPr>
        <w:t>reset</w:t>
      </w:r>
      <w:r>
        <w:rPr>
          <w:rFonts w:hint="cs"/>
          <w:rtl/>
          <w:lang w:bidi="fa-IR"/>
        </w:rPr>
        <w:t xml:space="preserve"> می شود و پس از بالا آمدن دستگاه عربی میشود </w:t>
      </w:r>
      <w:r w:rsidR="003A734E">
        <w:rPr>
          <w:rFonts w:hint="cs"/>
          <w:rtl/>
          <w:lang w:bidi="fa-IR"/>
        </w:rPr>
        <w:t>(شکل پایین)</w:t>
      </w:r>
    </w:p>
    <w:p w:rsidR="00586927" w:rsidRDefault="00586927" w:rsidP="00586927">
      <w:pPr>
        <w:ind w:left="720"/>
        <w:rPr>
          <w:rFonts w:hint="cs"/>
          <w:rtl/>
          <w:lang w:bidi="fa-IR"/>
        </w:rPr>
      </w:pPr>
    </w:p>
    <w:p w:rsidR="00586927" w:rsidRDefault="00586927" w:rsidP="00455B2E">
      <w:pPr>
        <w:ind w:left="720"/>
        <w:jc w:val="center"/>
        <w:rPr>
          <w:rFonts w:hint="cs"/>
          <w:rtl/>
          <w:lang w:bidi="fa-IR"/>
        </w:rPr>
      </w:pPr>
    </w:p>
    <w:p w:rsidR="00CE2122" w:rsidRDefault="00A3612C" w:rsidP="00455B2E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400300" cy="3914775"/>
            <wp:effectExtent l="19050" t="0" r="0" b="0"/>
            <wp:docPr id="6" name="Picture 6" descr="mobidi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bidiv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CE2122" w:rsidP="00455B2E">
      <w:pPr>
        <w:ind w:left="720"/>
        <w:jc w:val="center"/>
        <w:rPr>
          <w:rFonts w:hint="cs"/>
          <w:rtl/>
          <w:lang w:bidi="fa-IR"/>
        </w:rPr>
      </w:pPr>
    </w:p>
    <w:p w:rsidR="00CE2122" w:rsidRDefault="00CE2122" w:rsidP="00455B2E">
      <w:pPr>
        <w:ind w:left="720"/>
        <w:jc w:val="center"/>
        <w:rPr>
          <w:rFonts w:hint="cs"/>
          <w:rtl/>
          <w:lang w:bidi="fa-IR"/>
        </w:rPr>
      </w:pPr>
    </w:p>
    <w:p w:rsidR="0048653D" w:rsidRDefault="003A734E" w:rsidP="003A734E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حال باید زبان دستگاه را دوباره انگلیسی کنیم بدین منظور ابتدا منوی  "</w:t>
      </w:r>
      <w:r w:rsidR="0048653D">
        <w:rPr>
          <w:rFonts w:hint="cs"/>
          <w:rtl/>
          <w:lang w:bidi="fa-IR"/>
        </w:rPr>
        <w:t>ابدا</w:t>
      </w:r>
      <w:r>
        <w:rPr>
          <w:rFonts w:hint="cs"/>
          <w:rtl/>
          <w:lang w:bidi="fa-IR"/>
        </w:rPr>
        <w:t>" را از بالا کلیک می کنیم و سپس گزینه "</w:t>
      </w:r>
      <w:r w:rsidR="0048653D">
        <w:rPr>
          <w:rFonts w:hint="cs"/>
          <w:rtl/>
          <w:lang w:bidi="fa-IR"/>
        </w:rPr>
        <w:t>اعدادت</w:t>
      </w:r>
      <w:r>
        <w:rPr>
          <w:rFonts w:hint="cs"/>
          <w:rtl/>
          <w:lang w:bidi="fa-IR"/>
        </w:rPr>
        <w:t xml:space="preserve">" را انخاب می کنیم </w:t>
      </w:r>
    </w:p>
    <w:p w:rsidR="003A734E" w:rsidRDefault="003A734E" w:rsidP="003A734E">
      <w:pPr>
        <w:ind w:left="720"/>
        <w:rPr>
          <w:rFonts w:hint="cs"/>
          <w:rtl/>
          <w:lang w:bidi="fa-IR"/>
        </w:rPr>
      </w:pPr>
    </w:p>
    <w:p w:rsidR="0048653D" w:rsidRDefault="003A734E" w:rsidP="00C60A4C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صفحه زیر ظاهر می شود:</w:t>
      </w:r>
    </w:p>
    <w:p w:rsidR="003A734E" w:rsidRDefault="003A734E" w:rsidP="00C60A4C">
      <w:pPr>
        <w:ind w:left="720"/>
        <w:rPr>
          <w:rFonts w:hint="cs"/>
          <w:rtl/>
          <w:lang w:bidi="fa-IR"/>
        </w:rPr>
      </w:pPr>
    </w:p>
    <w:p w:rsidR="003A734E" w:rsidRDefault="003A734E" w:rsidP="00CE2122">
      <w:pPr>
        <w:ind w:left="720"/>
        <w:jc w:val="center"/>
        <w:rPr>
          <w:rFonts w:hint="cs"/>
          <w:rtl/>
          <w:lang w:bidi="fa-IR"/>
        </w:rPr>
      </w:pPr>
    </w:p>
    <w:p w:rsidR="00CE2122" w:rsidRDefault="00A3612C" w:rsidP="00CE2122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362200" cy="3895725"/>
            <wp:effectExtent l="19050" t="0" r="0" b="0"/>
            <wp:docPr id="7" name="Picture 7" descr="mobidi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obidiv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34E" w:rsidRDefault="003A734E" w:rsidP="00CE2122">
      <w:pPr>
        <w:ind w:left="720"/>
        <w:jc w:val="center"/>
        <w:rPr>
          <w:rFonts w:hint="cs"/>
          <w:rtl/>
          <w:lang w:bidi="fa-IR"/>
        </w:rPr>
      </w:pPr>
    </w:p>
    <w:p w:rsidR="003A734E" w:rsidRDefault="003A734E" w:rsidP="003A734E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صفحه فوق گزینه "</w:t>
      </w:r>
      <w:r w:rsidRPr="003A734E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اخری" را انتخاب می کنیم صفحه زیر می آید:</w:t>
      </w:r>
    </w:p>
    <w:p w:rsidR="003A734E" w:rsidRDefault="003A734E" w:rsidP="003A734E">
      <w:pPr>
        <w:ind w:left="720"/>
        <w:rPr>
          <w:rFonts w:hint="cs"/>
          <w:rtl/>
          <w:lang w:bidi="fa-IR"/>
        </w:rPr>
      </w:pPr>
    </w:p>
    <w:p w:rsidR="00CE2122" w:rsidRDefault="00A3612C" w:rsidP="003A734E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400300" cy="3867150"/>
            <wp:effectExtent l="19050" t="0" r="0" b="0"/>
            <wp:docPr id="8" name="Picture 8" descr="mobidiv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bidiv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34E" w:rsidRDefault="003A734E" w:rsidP="003A734E">
      <w:pPr>
        <w:ind w:left="720"/>
        <w:jc w:val="center"/>
        <w:rPr>
          <w:rFonts w:hint="cs"/>
          <w:rtl/>
          <w:lang w:bidi="fa-IR"/>
        </w:rPr>
      </w:pPr>
    </w:p>
    <w:p w:rsidR="003A734E" w:rsidRDefault="003A734E" w:rsidP="003A734E">
      <w:pPr>
        <w:ind w:left="720"/>
        <w:rPr>
          <w:lang w:bidi="fa-IR"/>
        </w:rPr>
      </w:pPr>
      <w:r>
        <w:rPr>
          <w:rFonts w:hint="cs"/>
          <w:rtl/>
          <w:lang w:bidi="fa-IR"/>
        </w:rPr>
        <w:t>حال دستور "دعم تعدد اللغات" را انتخاب و گزینه های آنرا بشکل زیر تغییر می دهیم:</w:t>
      </w:r>
    </w:p>
    <w:p w:rsidR="003A734E" w:rsidRDefault="003A734E" w:rsidP="00CE2122">
      <w:pPr>
        <w:ind w:left="720"/>
        <w:jc w:val="center"/>
        <w:rPr>
          <w:rFonts w:hint="cs"/>
          <w:rtl/>
          <w:lang w:bidi="fa-IR"/>
        </w:rPr>
      </w:pPr>
    </w:p>
    <w:p w:rsidR="00CE2122" w:rsidRDefault="00A3612C" w:rsidP="00CE2122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362200" cy="3933825"/>
            <wp:effectExtent l="19050" t="0" r="0" b="0"/>
            <wp:docPr id="9" name="Picture 9" descr="mobidiv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bidiv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CE2122" w:rsidP="00CE2122">
      <w:pPr>
        <w:ind w:left="720"/>
        <w:jc w:val="center"/>
        <w:rPr>
          <w:rFonts w:hint="cs"/>
          <w:rtl/>
          <w:lang w:bidi="fa-IR"/>
        </w:rPr>
      </w:pPr>
    </w:p>
    <w:p w:rsidR="00CE2122" w:rsidRDefault="00CE2122" w:rsidP="00CE2122">
      <w:pPr>
        <w:ind w:left="720"/>
        <w:jc w:val="center"/>
        <w:rPr>
          <w:rFonts w:hint="cs"/>
          <w:rtl/>
          <w:lang w:bidi="fa-IR"/>
        </w:rPr>
      </w:pPr>
    </w:p>
    <w:p w:rsidR="00CE2122" w:rsidRDefault="00A3612C" w:rsidP="00E236FD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324100" cy="3857625"/>
            <wp:effectExtent l="19050" t="0" r="0" b="0"/>
            <wp:docPr id="10" name="Picture 10" descr="mobidiv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obidiv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236FD">
        <w:rPr>
          <w:rtl/>
          <w:lang w:bidi="fa-IR"/>
        </w:rPr>
        <w:br/>
      </w:r>
      <w:r>
        <w:rPr>
          <w:noProof/>
          <w:lang w:bidi="fa-IR"/>
        </w:rPr>
        <w:lastRenderedPageBreak/>
        <w:drawing>
          <wp:inline distT="0" distB="0" distL="0" distR="0">
            <wp:extent cx="2371725" cy="3914775"/>
            <wp:effectExtent l="19050" t="0" r="9525" b="0"/>
            <wp:docPr id="11" name="Picture 11" descr="mobidiv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bidiv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34E" w:rsidRDefault="003A734E" w:rsidP="00CE2122">
      <w:pPr>
        <w:ind w:left="720"/>
        <w:jc w:val="center"/>
        <w:rPr>
          <w:rFonts w:hint="cs"/>
          <w:rtl/>
          <w:lang w:bidi="fa-IR"/>
        </w:rPr>
      </w:pPr>
    </w:p>
    <w:p w:rsidR="003A734E" w:rsidRDefault="003A734E" w:rsidP="003A734E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حال کلید </w:t>
      </w:r>
      <w:r>
        <w:rPr>
          <w:lang w:bidi="fa-IR"/>
        </w:rPr>
        <w:t>"OK"</w:t>
      </w:r>
      <w:r>
        <w:rPr>
          <w:rFonts w:hint="cs"/>
          <w:rtl/>
          <w:lang w:bidi="fa-IR"/>
        </w:rPr>
        <w:t xml:space="preserve"> را می زنیم و سپس </w:t>
      </w:r>
      <w:r w:rsidR="005C10B1">
        <w:rPr>
          <w:rFonts w:hint="cs"/>
          <w:rtl/>
          <w:lang w:bidi="fa-IR"/>
        </w:rPr>
        <w:t>دستگاه را خاموش و باز روشن می کنیم:</w:t>
      </w:r>
    </w:p>
    <w:p w:rsidR="005C10B1" w:rsidRDefault="005C10B1" w:rsidP="003A734E">
      <w:pPr>
        <w:ind w:left="720"/>
        <w:rPr>
          <w:rFonts w:hint="cs"/>
          <w:rtl/>
          <w:lang w:bidi="fa-IR"/>
        </w:rPr>
      </w:pPr>
    </w:p>
    <w:p w:rsidR="00D51A33" w:rsidRDefault="00D51A33" w:rsidP="003A734E">
      <w:pPr>
        <w:ind w:left="720"/>
        <w:rPr>
          <w:rFonts w:hint="cs"/>
          <w:rtl/>
          <w:lang w:bidi="fa-IR"/>
        </w:rPr>
      </w:pPr>
    </w:p>
    <w:p w:rsidR="00CE2122" w:rsidRDefault="00CE2122" w:rsidP="00CE2122">
      <w:pPr>
        <w:ind w:left="720"/>
        <w:jc w:val="center"/>
        <w:rPr>
          <w:rFonts w:hint="cs"/>
          <w:rtl/>
          <w:lang w:bidi="fa-IR"/>
        </w:rPr>
      </w:pPr>
    </w:p>
    <w:p w:rsidR="00D51A33" w:rsidRDefault="00D51A33" w:rsidP="00CE2122">
      <w:pPr>
        <w:ind w:left="720"/>
        <w:jc w:val="center"/>
        <w:rPr>
          <w:rFonts w:hint="cs"/>
          <w:rtl/>
          <w:lang w:bidi="fa-IR"/>
        </w:rPr>
      </w:pPr>
    </w:p>
    <w:p w:rsidR="00D51A33" w:rsidRDefault="00D51A33" w:rsidP="00CE2122">
      <w:pPr>
        <w:ind w:left="720"/>
        <w:jc w:val="center"/>
        <w:rPr>
          <w:rFonts w:hint="cs"/>
          <w:rtl/>
          <w:lang w:bidi="fa-IR"/>
        </w:rPr>
      </w:pPr>
    </w:p>
    <w:p w:rsidR="00422A3B" w:rsidRDefault="00422A3B" w:rsidP="00D51A33">
      <w:pPr>
        <w:ind w:left="720"/>
        <w:rPr>
          <w:rFonts w:hint="cs"/>
          <w:rtl/>
          <w:lang w:bidi="fa-IR"/>
        </w:rPr>
      </w:pPr>
    </w:p>
    <w:p w:rsidR="00D51A33" w:rsidRDefault="00422A3B" w:rsidP="00D51A33">
      <w:pPr>
        <w:ind w:left="720"/>
        <w:rPr>
          <w:rFonts w:hint="cs"/>
          <w:rtl/>
          <w:lang w:bidi="fa-IR"/>
        </w:rPr>
      </w:pPr>
      <w:r>
        <w:rPr>
          <w:rtl/>
          <w:lang w:bidi="fa-IR"/>
        </w:rPr>
        <w:br w:type="page"/>
      </w:r>
      <w:r w:rsidR="00D51A33">
        <w:rPr>
          <w:rFonts w:hint="cs"/>
          <w:rtl/>
          <w:lang w:bidi="fa-IR"/>
        </w:rPr>
        <w:lastRenderedPageBreak/>
        <w:t>حال میتوانیم به دلخواه یک</w:t>
      </w:r>
      <w:r w:rsidR="00D51A33">
        <w:rPr>
          <w:lang w:bidi="fa-IR"/>
        </w:rPr>
        <w:t xml:space="preserve"> </w:t>
      </w:r>
      <w:r w:rsidR="00D51A33">
        <w:rPr>
          <w:rFonts w:hint="cs"/>
          <w:rtl/>
          <w:lang w:bidi="fa-IR"/>
        </w:rPr>
        <w:t xml:space="preserve"> صفحه کلید فارسی نصب کنیم که بعنوان نمونه ما </w:t>
      </w:r>
      <w:r w:rsidR="00D51A33">
        <w:rPr>
          <w:lang w:bidi="fa-IR"/>
        </w:rPr>
        <w:t>spbkeyboard</w:t>
      </w:r>
      <w:r w:rsidR="00D51A33">
        <w:rPr>
          <w:rFonts w:hint="cs"/>
          <w:rtl/>
          <w:lang w:bidi="fa-IR"/>
        </w:rPr>
        <w:t xml:space="preserve"> را در پوشه زیر قرار داده ایم:</w:t>
      </w:r>
    </w:p>
    <w:p w:rsidR="00D51A33" w:rsidRDefault="00D51A33" w:rsidP="00D51A33">
      <w:pPr>
        <w:bidi w:val="0"/>
        <w:ind w:left="720"/>
        <w:rPr>
          <w:lang w:bidi="fa-IR"/>
        </w:rPr>
      </w:pPr>
      <w:r>
        <w:rPr>
          <w:lang w:bidi="fa-IR"/>
        </w:rPr>
        <w:t>Storage card\pishniaz\3.persian</w:t>
      </w:r>
    </w:p>
    <w:p w:rsidR="00D51A33" w:rsidRDefault="00D51A33" w:rsidP="00D51A33">
      <w:pPr>
        <w:ind w:left="720"/>
        <w:rPr>
          <w:rFonts w:hint="cs"/>
          <w:rtl/>
          <w:lang w:bidi="fa-IR"/>
        </w:rPr>
      </w:pPr>
    </w:p>
    <w:p w:rsidR="00CE2122" w:rsidRDefault="00EC4C49" w:rsidP="00EC4C49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بعد از نصب آن صفحه کلید به شکل زیر می آید که باید تنظیمات آنرا برای زبا فارسی انجام دهیم:</w:t>
      </w:r>
    </w:p>
    <w:p w:rsidR="00EC4C49" w:rsidRDefault="00EC4C49" w:rsidP="00EC4C49">
      <w:pPr>
        <w:ind w:left="720"/>
        <w:rPr>
          <w:rFonts w:hint="cs"/>
          <w:rtl/>
          <w:lang w:bidi="fa-IR"/>
        </w:rPr>
      </w:pPr>
    </w:p>
    <w:p w:rsidR="003A734E" w:rsidRDefault="003A734E" w:rsidP="00CE2122">
      <w:pPr>
        <w:ind w:left="720"/>
        <w:jc w:val="center"/>
        <w:rPr>
          <w:rFonts w:hint="cs"/>
          <w:rtl/>
          <w:lang w:bidi="fa-IR"/>
        </w:rPr>
      </w:pPr>
    </w:p>
    <w:p w:rsidR="00CE2122" w:rsidRDefault="00A3612C" w:rsidP="00CE2122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362200" cy="3857625"/>
            <wp:effectExtent l="19050" t="0" r="0" b="0"/>
            <wp:docPr id="12" name="Picture 12" descr="spbkeyp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pbkeypad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CE2122" w:rsidP="00CE2122">
      <w:pPr>
        <w:ind w:left="720"/>
        <w:jc w:val="center"/>
        <w:rPr>
          <w:rFonts w:hint="cs"/>
          <w:rtl/>
          <w:lang w:bidi="fa-IR"/>
        </w:rPr>
      </w:pPr>
    </w:p>
    <w:p w:rsidR="00EC4C49" w:rsidRDefault="00EC4C49" w:rsidP="00EC4C49">
      <w:pPr>
        <w:ind w:left="720"/>
        <w:rPr>
          <w:rFonts w:hint="cs"/>
          <w:rtl/>
          <w:lang w:bidi="fa-IR"/>
        </w:rPr>
      </w:pPr>
      <w:r>
        <w:rPr>
          <w:rtl/>
          <w:lang w:bidi="fa-IR"/>
        </w:rPr>
        <w:br w:type="page"/>
      </w:r>
      <w:r>
        <w:rPr>
          <w:rFonts w:hint="cs"/>
          <w:rtl/>
          <w:lang w:bidi="fa-IR"/>
        </w:rPr>
        <w:lastRenderedPageBreak/>
        <w:t>ابتدا روی شکل صفحه کلید کلیک می کنیم تا شکل زیر نمایان گردد:</w:t>
      </w:r>
    </w:p>
    <w:p w:rsidR="00EC4C49" w:rsidRDefault="00EC4C49" w:rsidP="00EC4C49">
      <w:pPr>
        <w:ind w:left="720"/>
        <w:rPr>
          <w:rFonts w:hint="cs"/>
          <w:rtl/>
          <w:lang w:bidi="fa-IR"/>
        </w:rPr>
      </w:pPr>
    </w:p>
    <w:p w:rsidR="00EC4C49" w:rsidRDefault="00EC4C49" w:rsidP="00EC4C49">
      <w:pPr>
        <w:ind w:left="720"/>
        <w:rPr>
          <w:rFonts w:hint="cs"/>
          <w:rtl/>
          <w:lang w:bidi="fa-IR"/>
        </w:rPr>
      </w:pPr>
    </w:p>
    <w:p w:rsidR="00EC4C49" w:rsidRDefault="00A3612C" w:rsidP="00CE2122">
      <w:pPr>
        <w:ind w:left="720"/>
        <w:jc w:val="center"/>
        <w:rPr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305050" cy="3848100"/>
            <wp:effectExtent l="19050" t="0" r="0" b="0"/>
            <wp:docPr id="13" name="Picture 13" descr="spbkeyp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pbkeypad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EC4C49" w:rsidP="00CE2122">
      <w:pPr>
        <w:ind w:left="720"/>
        <w:jc w:val="center"/>
        <w:rPr>
          <w:rFonts w:hint="cs"/>
          <w:rtl/>
          <w:lang w:bidi="fa-IR"/>
        </w:rPr>
      </w:pPr>
      <w:r>
        <w:rPr>
          <w:rtl/>
          <w:lang w:bidi="fa-IR"/>
        </w:rPr>
        <w:br w:type="page"/>
      </w:r>
    </w:p>
    <w:p w:rsidR="00422A3B" w:rsidRDefault="00422A3B" w:rsidP="00422A3B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حال کلید </w:t>
      </w:r>
      <w:r>
        <w:rPr>
          <w:lang w:bidi="fa-IR"/>
        </w:rPr>
        <w:t>"Menu"</w:t>
      </w:r>
      <w:r>
        <w:rPr>
          <w:rFonts w:hint="cs"/>
          <w:rtl/>
          <w:lang w:bidi="fa-IR"/>
        </w:rPr>
        <w:t xml:space="preserve"> و سپس دستور </w:t>
      </w:r>
      <w:r>
        <w:rPr>
          <w:lang w:bidi="fa-IR"/>
        </w:rPr>
        <w:t>"Options"</w:t>
      </w:r>
      <w:r>
        <w:rPr>
          <w:rFonts w:hint="cs"/>
          <w:rtl/>
          <w:lang w:bidi="fa-IR"/>
        </w:rPr>
        <w:t xml:space="preserve"> را انتخاب می کنیم:</w:t>
      </w:r>
    </w:p>
    <w:p w:rsidR="00422A3B" w:rsidRDefault="00EC4C49" w:rsidP="00422A3B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 از لیست زبانها </w:t>
      </w:r>
      <w:r>
        <w:rPr>
          <w:lang w:bidi="fa-IR"/>
        </w:rPr>
        <w:t>Persian</w:t>
      </w:r>
      <w:r>
        <w:rPr>
          <w:rFonts w:hint="cs"/>
          <w:rtl/>
          <w:lang w:bidi="fa-IR"/>
        </w:rPr>
        <w:t xml:space="preserve"> (فارسی) را انتخاب می کنیم:</w:t>
      </w:r>
    </w:p>
    <w:p w:rsidR="00CE2122" w:rsidRDefault="00CE2122" w:rsidP="00CE2122">
      <w:pPr>
        <w:ind w:left="720"/>
        <w:jc w:val="center"/>
        <w:rPr>
          <w:rFonts w:hint="cs"/>
          <w:rtl/>
          <w:lang w:bidi="fa-IR"/>
        </w:rPr>
      </w:pPr>
    </w:p>
    <w:p w:rsidR="00CE2122" w:rsidRDefault="00A3612C" w:rsidP="00CE2122">
      <w:pPr>
        <w:ind w:left="720"/>
        <w:jc w:val="center"/>
        <w:rPr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333625" cy="3838575"/>
            <wp:effectExtent l="19050" t="0" r="9525" b="0"/>
            <wp:docPr id="14" name="Picture 14" descr="spbkeyp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pbkeypad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0D9" w:rsidRDefault="002A00D9" w:rsidP="009702EA">
      <w:pPr>
        <w:pStyle w:val="Heading1"/>
        <w:rPr>
          <w:lang w:bidi="fa-IR"/>
        </w:rPr>
      </w:pPr>
      <w:r>
        <w:rPr>
          <w:rtl/>
          <w:lang w:bidi="fa-IR"/>
        </w:rPr>
        <w:br w:type="page"/>
      </w:r>
      <w:r>
        <w:rPr>
          <w:rFonts w:hint="cs"/>
          <w:rtl/>
          <w:lang w:bidi="fa-IR"/>
        </w:rPr>
        <w:lastRenderedPageBreak/>
        <w:t>نصب پیشنیازهای برنامه</w:t>
      </w:r>
      <w:r>
        <w:rPr>
          <w:rFonts w:hint="cs"/>
          <w:rtl/>
          <w:lang w:bidi="fa-IR"/>
        </w:rPr>
        <w:br/>
      </w:r>
    </w:p>
    <w:p w:rsidR="00CE2122" w:rsidRDefault="00A3612C" w:rsidP="002A00D9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>
            <wp:extent cx="2333625" cy="3857625"/>
            <wp:effectExtent l="19050" t="0" r="9525" b="0"/>
            <wp:docPr id="15" name="Picture 15" descr="pishni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shniaz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CE2122" w:rsidP="00CE2122">
      <w:pPr>
        <w:ind w:left="720"/>
        <w:jc w:val="center"/>
        <w:rPr>
          <w:rFonts w:hint="cs"/>
          <w:rtl/>
          <w:lang w:bidi="fa-IR"/>
        </w:rPr>
      </w:pPr>
    </w:p>
    <w:p w:rsidR="00CE2122" w:rsidRDefault="00A3612C" w:rsidP="00CE2122">
      <w:pPr>
        <w:ind w:left="720"/>
        <w:jc w:val="center"/>
        <w:rPr>
          <w:rFonts w:hint="cs"/>
          <w:rtl/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>
            <wp:extent cx="2381250" cy="3876675"/>
            <wp:effectExtent l="19050" t="0" r="0" b="0"/>
            <wp:docPr id="16" name="Picture 16" descr="pishni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shniaz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122" w:rsidRDefault="00CE2122" w:rsidP="00CE2122">
      <w:pPr>
        <w:ind w:left="720"/>
        <w:jc w:val="both"/>
        <w:rPr>
          <w:rFonts w:hint="cs"/>
          <w:rtl/>
          <w:lang w:bidi="fa-IR"/>
        </w:rPr>
      </w:pPr>
    </w:p>
    <w:p w:rsidR="00CE2122" w:rsidRDefault="003B0E0B" w:rsidP="00CE2122">
      <w:pPr>
        <w:ind w:left="720"/>
        <w:jc w:val="both"/>
        <w:rPr>
          <w:rFonts w:hint="cs"/>
          <w:rtl/>
          <w:lang w:bidi="fa-IR"/>
        </w:rPr>
      </w:pPr>
      <w:r>
        <w:rPr>
          <w:rtl/>
          <w:lang w:bidi="fa-IR"/>
        </w:rPr>
        <w:br w:type="page"/>
      </w:r>
      <w:r>
        <w:rPr>
          <w:rFonts w:hint="cs"/>
          <w:rtl/>
          <w:lang w:bidi="fa-IR"/>
        </w:rPr>
        <w:lastRenderedPageBreak/>
        <w:t>حال برنامه را برای بار اول اجرا میکنیم.</w:t>
      </w:r>
    </w:p>
    <w:p w:rsidR="003B0E0B" w:rsidRDefault="003B0E0B" w:rsidP="003B0E0B">
      <w:pPr>
        <w:ind w:left="720"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این مرحله چندین بار به پیغامهای انگلیسی بر می خوریم که هر بارا کلید </w:t>
      </w:r>
      <w:r>
        <w:rPr>
          <w:lang w:bidi="fa-IR"/>
        </w:rPr>
        <w:t>yes</w:t>
      </w:r>
      <w:r>
        <w:rPr>
          <w:rFonts w:hint="cs"/>
          <w:rtl/>
          <w:lang w:bidi="fa-IR"/>
        </w:rPr>
        <w:t xml:space="preserve"> را می زنیم. </w:t>
      </w:r>
    </w:p>
    <w:p w:rsidR="003B0E0B" w:rsidRDefault="003B0E0B" w:rsidP="003B0E0B">
      <w:pPr>
        <w:ind w:left="720"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بعد از اجرا نوبت به تنظیمات اطلاعات ویزیتور است.</w:t>
      </w:r>
    </w:p>
    <w:p w:rsidR="003B0E0B" w:rsidRDefault="003B0E0B" w:rsidP="003B0E0B">
      <w:pPr>
        <w:ind w:left="720"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بدین منظور باید دستگاه را با کابل به کامپیوتر سرپرست وصل کرده و با استفاده از برنامه فروش یکسان سازی را انجام دهیم</w:t>
      </w:r>
    </w:p>
    <w:p w:rsidR="003B0E0B" w:rsidRDefault="003B0E0B" w:rsidP="003B0E0B">
      <w:pPr>
        <w:ind w:left="720"/>
        <w:jc w:val="both"/>
        <w:rPr>
          <w:rFonts w:hint="cs"/>
          <w:rtl/>
          <w:lang w:bidi="fa-IR"/>
        </w:rPr>
      </w:pPr>
    </w:p>
    <w:p w:rsidR="003B0E0B" w:rsidRDefault="004D3CA6" w:rsidP="009702EA">
      <w:pPr>
        <w:pStyle w:val="Heading1"/>
        <w:rPr>
          <w:rFonts w:hint="cs"/>
          <w:lang w:bidi="fa-IR"/>
        </w:rPr>
      </w:pPr>
      <w:r>
        <w:rPr>
          <w:rtl/>
          <w:lang w:bidi="fa-IR"/>
        </w:rPr>
        <w:br w:type="page"/>
      </w:r>
      <w:r w:rsidR="003B0E0B">
        <w:rPr>
          <w:rFonts w:hint="cs"/>
          <w:rtl/>
          <w:lang w:bidi="fa-IR"/>
        </w:rPr>
        <w:lastRenderedPageBreak/>
        <w:t>یکسان سازی اطلاعات دستگاه هوشمند با اطلاعات مرکز</w:t>
      </w:r>
    </w:p>
    <w:p w:rsidR="003B0E0B" w:rsidRDefault="003B0E0B" w:rsidP="003B0E0B">
      <w:pPr>
        <w:ind w:left="720"/>
        <w:jc w:val="both"/>
        <w:rPr>
          <w:rFonts w:hint="cs"/>
          <w:rtl/>
          <w:lang w:bidi="fa-IR"/>
        </w:rPr>
      </w:pPr>
    </w:p>
    <w:p w:rsidR="00086D3E" w:rsidRDefault="003B0E0B" w:rsidP="004D3CA6">
      <w:pPr>
        <w:ind w:left="720"/>
        <w:rPr>
          <w:rtl/>
          <w:lang w:bidi="fa-IR"/>
        </w:rPr>
      </w:pPr>
      <w:r>
        <w:rPr>
          <w:rFonts w:hint="cs"/>
          <w:rtl/>
          <w:lang w:bidi="fa-IR"/>
        </w:rPr>
        <w:t>بدین منظور برنامه فروش را اجرا نموده و از منوی "عملیات" گزینه "یکسان سازی اطلاعات ویزیت دیجیتال" را انتخاب می کنیم:</w:t>
      </w:r>
      <w:r w:rsidR="00086D3E">
        <w:rPr>
          <w:rFonts w:hint="cs"/>
          <w:rtl/>
          <w:lang w:bidi="fa-IR"/>
        </w:rPr>
        <w:br/>
      </w:r>
    </w:p>
    <w:p w:rsidR="003B0E0B" w:rsidRDefault="00A3612C" w:rsidP="000705A7">
      <w:pPr>
        <w:jc w:val="center"/>
        <w:rPr>
          <w:rFonts w:hint="cs"/>
          <w:rtl/>
          <w:lang w:bidi="fa-IR"/>
        </w:rPr>
      </w:pPr>
      <w:r>
        <w:rPr>
          <w:noProof/>
          <w:lang w:bidi="fa-IR"/>
        </w:rPr>
        <w:drawing>
          <wp:inline distT="0" distB="0" distL="0" distR="0">
            <wp:extent cx="5114925" cy="2371725"/>
            <wp:effectExtent l="1905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45586" b="55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6D3E">
        <w:rPr>
          <w:rtl/>
          <w:lang w:bidi="fa-IR"/>
        </w:rPr>
        <w:br w:type="page"/>
      </w:r>
    </w:p>
    <w:p w:rsidR="006A3170" w:rsidRDefault="006A3170" w:rsidP="003B0E0B">
      <w:pPr>
        <w:ind w:left="720"/>
        <w:jc w:val="both"/>
        <w:rPr>
          <w:rFonts w:hint="cs"/>
          <w:rtl/>
          <w:lang w:bidi="fa-IR"/>
        </w:rPr>
      </w:pPr>
    </w:p>
    <w:p w:rsidR="004D3CA6" w:rsidRDefault="004D3CA6" w:rsidP="003B0E0B">
      <w:pPr>
        <w:ind w:left="720"/>
        <w:jc w:val="both"/>
        <w:rPr>
          <w:rFonts w:hint="cs"/>
          <w:rtl/>
          <w:lang w:bidi="fa-IR"/>
        </w:rPr>
      </w:pPr>
    </w:p>
    <w:p w:rsidR="003B0E0B" w:rsidRDefault="006A3170" w:rsidP="003B0E0B">
      <w:pPr>
        <w:ind w:left="720"/>
        <w:jc w:val="bot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صفحه زیر ظاهر می گردد:</w:t>
      </w:r>
    </w:p>
    <w:p w:rsidR="00490118" w:rsidRDefault="00490118" w:rsidP="003B0E0B">
      <w:pPr>
        <w:ind w:left="720"/>
        <w:jc w:val="both"/>
        <w:rPr>
          <w:rFonts w:hint="cs"/>
          <w:rtl/>
          <w:lang w:bidi="fa-IR"/>
        </w:rPr>
      </w:pPr>
    </w:p>
    <w:p w:rsidR="006A3170" w:rsidRDefault="00A3612C" w:rsidP="00512339">
      <w:pPr>
        <w:ind w:left="720"/>
        <w:rPr>
          <w:rFonts w:hint="cs"/>
          <w:rtl/>
          <w:lang w:bidi="fa-IR"/>
        </w:rPr>
      </w:pPr>
      <w:r>
        <w:rPr>
          <w:noProof/>
          <w:lang w:bidi="fa-IR"/>
        </w:rPr>
        <w:drawing>
          <wp:inline distT="0" distB="0" distL="0" distR="0">
            <wp:extent cx="5048250" cy="4676775"/>
            <wp:effectExtent l="19050" t="0" r="0" b="0"/>
            <wp:docPr id="18" name="Picture 18" descr="foroos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oroosh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170">
        <w:rPr>
          <w:rtl/>
          <w:lang w:bidi="fa-IR"/>
        </w:rPr>
        <w:br w:type="page"/>
      </w:r>
      <w:r w:rsidR="006A3170">
        <w:rPr>
          <w:rFonts w:hint="cs"/>
          <w:rtl/>
          <w:lang w:bidi="fa-IR"/>
        </w:rPr>
        <w:lastRenderedPageBreak/>
        <w:t>حال دکمه "آماده سازی" را کلیک می کنیم. برنامه شروع به آماده سازی می کند و فعالیتهای انجام شده مشاهده می شود:</w:t>
      </w:r>
      <w:r w:rsidR="00324E36">
        <w:rPr>
          <w:rtl/>
          <w:lang w:bidi="fa-IR"/>
        </w:rPr>
        <w:br/>
      </w:r>
    </w:p>
    <w:p w:rsidR="006A3170" w:rsidRDefault="00A3612C" w:rsidP="00663E3D">
      <w:pPr>
        <w:ind w:left="720"/>
        <w:rPr>
          <w:rFonts w:hint="cs"/>
          <w:rtl/>
          <w:lang w:bidi="fa-IR"/>
        </w:rPr>
      </w:pPr>
      <w:r>
        <w:rPr>
          <w:noProof/>
          <w:lang w:bidi="fa-IR"/>
        </w:rPr>
        <w:drawing>
          <wp:inline distT="0" distB="0" distL="0" distR="0">
            <wp:extent cx="5029200" cy="4686300"/>
            <wp:effectExtent l="19050" t="0" r="0" b="0"/>
            <wp:docPr id="19" name="Picture 19" descr="foroos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oroosh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170">
        <w:rPr>
          <w:rtl/>
          <w:lang w:bidi="fa-IR"/>
        </w:rPr>
        <w:br w:type="page"/>
      </w:r>
      <w:r w:rsidR="006A3170">
        <w:rPr>
          <w:rFonts w:hint="cs"/>
          <w:rtl/>
          <w:lang w:bidi="fa-IR"/>
        </w:rPr>
        <w:lastRenderedPageBreak/>
        <w:t>پس از مشاهده پیغام موفقیت حال دکمه "تنظیمات پایگاه داده ها" را می زنیم که فرم بشکل زیر در می آید:</w:t>
      </w:r>
    </w:p>
    <w:p w:rsidR="00B851F7" w:rsidRDefault="00B851F7" w:rsidP="00B851F7">
      <w:pPr>
        <w:ind w:left="720"/>
        <w:jc w:val="center"/>
        <w:rPr>
          <w:rtl/>
          <w:lang w:bidi="fa-IR"/>
        </w:rPr>
      </w:pPr>
      <w:r>
        <w:rPr>
          <w:rtl/>
          <w:lang w:bidi="fa-IR"/>
        </w:rPr>
        <w:br/>
      </w:r>
      <w:r w:rsidR="00A3612C">
        <w:rPr>
          <w:noProof/>
          <w:lang w:bidi="fa-IR"/>
        </w:rPr>
        <w:drawing>
          <wp:inline distT="0" distB="0" distL="0" distR="0">
            <wp:extent cx="5038725" cy="4714875"/>
            <wp:effectExtent l="19050" t="0" r="9525" b="0"/>
            <wp:docPr id="20" name="Picture 20" descr="foroosh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roosh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170" w:rsidRDefault="00B851F7" w:rsidP="00B851F7">
      <w:pPr>
        <w:ind w:left="720"/>
        <w:rPr>
          <w:rFonts w:hint="cs"/>
          <w:rtl/>
          <w:lang w:bidi="fa-IR"/>
        </w:rPr>
      </w:pPr>
      <w:r>
        <w:rPr>
          <w:rtl/>
          <w:lang w:bidi="fa-IR"/>
        </w:rPr>
        <w:br w:type="page"/>
      </w:r>
      <w:r w:rsidR="00F527C6">
        <w:rPr>
          <w:rFonts w:hint="cs"/>
          <w:rtl/>
          <w:lang w:bidi="fa-IR"/>
        </w:rPr>
        <w:lastRenderedPageBreak/>
        <w:t>پس از انتخاب ویزیتور و زدن تایید اینبار دکمه "تبادل داده ها" را می زنیم</w:t>
      </w:r>
      <w:r w:rsidR="00F527C6">
        <w:rPr>
          <w:rFonts w:hint="cs"/>
          <w:rtl/>
          <w:lang w:bidi="fa-IR"/>
        </w:rPr>
        <w:br/>
      </w:r>
      <w:r w:rsidR="00F527C6">
        <w:rPr>
          <w:rtl/>
          <w:lang w:bidi="fa-IR"/>
        </w:rPr>
        <w:br/>
      </w:r>
      <w:r w:rsidR="00A3612C">
        <w:rPr>
          <w:rFonts w:hint="cs"/>
          <w:noProof/>
          <w:lang w:bidi="fa-IR"/>
        </w:rPr>
        <w:drawing>
          <wp:inline distT="0" distB="0" distL="0" distR="0">
            <wp:extent cx="5019675" cy="4705350"/>
            <wp:effectExtent l="1905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D1F" w:rsidRDefault="00FE4D1F" w:rsidP="00F527C6">
      <w:pPr>
        <w:ind w:left="720"/>
        <w:rPr>
          <w:rFonts w:hint="cs"/>
          <w:rtl/>
          <w:lang w:bidi="fa-IR"/>
        </w:rPr>
      </w:pPr>
    </w:p>
    <w:p w:rsidR="00FE4D1F" w:rsidRPr="00E821CD" w:rsidRDefault="00FE4D1F" w:rsidP="00F527C6">
      <w:pPr>
        <w:ind w:left="72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اکنون دستگاه برای ویزیتور مورد نظر آماده است.</w:t>
      </w:r>
    </w:p>
    <w:sectPr w:rsidR="00FE4D1F" w:rsidRPr="00E821CD" w:rsidSect="00E20703">
      <w:headerReference w:type="default" r:id="rId29"/>
      <w:footerReference w:type="default" r:id="rId3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5307" w:rsidRDefault="00015307">
      <w:r>
        <w:separator/>
      </w:r>
    </w:p>
  </w:endnote>
  <w:endnote w:type="continuationSeparator" w:id="1">
    <w:p w:rsidR="00015307" w:rsidRDefault="000153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azanin">
    <w:charset w:val="B2"/>
    <w:family w:val="auto"/>
    <w:pitch w:val="variable"/>
    <w:sig w:usb0="00006001" w:usb1="00000000" w:usb2="00000000" w:usb3="00000000" w:csb0="00000040" w:csb1="00000000"/>
  </w:font>
  <w:font w:name="Tit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Yagut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6324"/>
    </w:tblGrid>
    <w:tr w:rsidR="00170020" w:rsidRPr="00622F7C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70020" w:rsidRPr="00BD726F" w:rsidRDefault="00170020" w:rsidP="00407F67">
          <w:pPr>
            <w:bidi w:val="0"/>
            <w:ind w:right="360"/>
            <w:rPr>
              <w:i/>
              <w:iCs/>
              <w:szCs w:val="24"/>
              <w:lang w:bidi="fa-IR"/>
            </w:rPr>
          </w:pPr>
          <w:r w:rsidRPr="00BD726F">
            <w:rPr>
              <w:i/>
              <w:iCs/>
              <w:szCs w:val="24"/>
              <w:lang w:bidi="fa-IR"/>
            </w:rPr>
            <w:t xml:space="preserve"> </w:t>
          </w:r>
          <w:r w:rsidRPr="00BD726F">
            <w:rPr>
              <w:rFonts w:hint="cs"/>
              <w:i/>
              <w:iCs/>
              <w:szCs w:val="24"/>
              <w:rtl/>
              <w:lang w:bidi="fa-IR"/>
            </w:rPr>
            <w:t xml:space="preserve"> </w:t>
          </w:r>
          <w:fldSimple w:instr=" NUMPAGES   \* MERGEFORMAT ">
            <w:r w:rsidR="00A63769">
              <w:rPr>
                <w:i/>
                <w:iCs/>
                <w:noProof/>
                <w:szCs w:val="24"/>
                <w:lang w:bidi="fa-IR"/>
              </w:rPr>
              <w:t>25</w:t>
            </w:r>
          </w:fldSimple>
          <w:r w:rsidRPr="00BD726F">
            <w:rPr>
              <w:i/>
              <w:iCs/>
              <w:szCs w:val="24"/>
              <w:lang w:bidi="fa-IR"/>
            </w:rPr>
            <w:t xml:space="preserve"> </w:t>
          </w:r>
          <w:r w:rsidRPr="00BD726F">
            <w:rPr>
              <w:rFonts w:hint="cs"/>
              <w:i/>
              <w:iCs/>
              <w:szCs w:val="24"/>
              <w:rtl/>
              <w:lang w:bidi="fa-IR"/>
            </w:rPr>
            <w:t>از</w:t>
          </w:r>
          <w:r w:rsidRPr="00BD726F">
            <w:rPr>
              <w:i/>
              <w:iCs/>
              <w:szCs w:val="24"/>
              <w:lang w:bidi="fa-IR"/>
            </w:rPr>
            <w:t xml:space="preserve"> </w:t>
          </w:r>
          <w:r w:rsidRPr="00BD726F">
            <w:rPr>
              <w:i/>
              <w:iCs/>
              <w:sz w:val="20"/>
              <w:szCs w:val="20"/>
              <w:rtl/>
              <w:lang w:bidi="fa-IR"/>
            </w:rPr>
            <w:fldChar w:fldCharType="begin"/>
          </w:r>
          <w:r w:rsidRPr="00BD726F">
            <w:rPr>
              <w:i/>
              <w:iCs/>
              <w:sz w:val="20"/>
              <w:szCs w:val="20"/>
              <w:rtl/>
              <w:lang w:bidi="fa-IR"/>
            </w:rPr>
            <w:instrText xml:space="preserve"> </w:instrText>
          </w:r>
          <w:r w:rsidRPr="00BD726F">
            <w:rPr>
              <w:i/>
              <w:iCs/>
              <w:sz w:val="20"/>
              <w:szCs w:val="20"/>
              <w:lang w:bidi="fa-IR"/>
            </w:rPr>
            <w:instrText>PAGE  \* Arabic  \* MERGEFORMAT</w:instrText>
          </w:r>
          <w:r w:rsidRPr="00BD726F">
            <w:rPr>
              <w:i/>
              <w:iCs/>
              <w:sz w:val="20"/>
              <w:szCs w:val="20"/>
              <w:rtl/>
              <w:lang w:bidi="fa-IR"/>
            </w:rPr>
            <w:instrText xml:space="preserve"> </w:instrText>
          </w:r>
          <w:r w:rsidRPr="00BD726F">
            <w:rPr>
              <w:i/>
              <w:iCs/>
              <w:sz w:val="20"/>
              <w:szCs w:val="20"/>
              <w:rtl/>
              <w:lang w:bidi="fa-IR"/>
            </w:rPr>
            <w:fldChar w:fldCharType="separate"/>
          </w:r>
          <w:r w:rsidR="00A63769">
            <w:rPr>
              <w:i/>
              <w:iCs/>
              <w:noProof/>
              <w:sz w:val="20"/>
              <w:szCs w:val="20"/>
              <w:rtl/>
              <w:lang w:bidi="fa-IR"/>
            </w:rPr>
            <w:t>25</w:t>
          </w:r>
          <w:r w:rsidRPr="00BD726F">
            <w:rPr>
              <w:i/>
              <w:iCs/>
              <w:sz w:val="20"/>
              <w:szCs w:val="20"/>
              <w:rtl/>
              <w:lang w:bidi="fa-IR"/>
            </w:rPr>
            <w:fldChar w:fldCharType="end"/>
          </w:r>
          <w:r w:rsidRPr="00BD726F">
            <w:rPr>
              <w:rFonts w:hint="cs"/>
              <w:i/>
              <w:iCs/>
              <w:szCs w:val="24"/>
              <w:rtl/>
              <w:lang w:bidi="fa-IR"/>
            </w:rPr>
            <w:t xml:space="preserve"> </w:t>
          </w:r>
          <w:r w:rsidRPr="00BD726F">
            <w:rPr>
              <w:rFonts w:cs="Yagut" w:hint="cs"/>
              <w:b/>
              <w:bCs/>
              <w:i/>
              <w:iCs/>
              <w:sz w:val="20"/>
              <w:szCs w:val="20"/>
              <w:rtl/>
              <w:lang w:bidi="fa-IR"/>
            </w:rPr>
            <w:t>صفحه</w:t>
          </w:r>
          <w:r w:rsidRPr="00BD726F">
            <w:rPr>
              <w:rFonts w:hint="cs"/>
              <w:i/>
              <w:iCs/>
              <w:szCs w:val="24"/>
              <w:rtl/>
              <w:lang w:bidi="fa-IR"/>
            </w:rPr>
            <w:t xml:space="preserve"> </w:t>
          </w:r>
        </w:p>
      </w:tc>
      <w:tc>
        <w:tcPr>
          <w:tcW w:w="6324" w:type="dxa"/>
          <w:tcBorders>
            <w:top w:val="nil"/>
            <w:left w:val="nil"/>
            <w:bottom w:val="nil"/>
            <w:right w:val="nil"/>
          </w:tcBorders>
        </w:tcPr>
        <w:p w:rsidR="00170020" w:rsidRPr="00BD726F" w:rsidRDefault="00170020" w:rsidP="00170020">
          <w:pPr>
            <w:rPr>
              <w:rFonts w:cs="Yagut" w:hint="cs"/>
              <w:b/>
              <w:bCs/>
              <w:i/>
              <w:iCs/>
              <w:sz w:val="20"/>
              <w:szCs w:val="20"/>
              <w:lang w:bidi="fa-IR"/>
            </w:rPr>
          </w:pPr>
          <w:r w:rsidRPr="00BD726F">
            <w:rPr>
              <w:rFonts w:cs="Yagut" w:hint="cs"/>
              <w:b/>
              <w:bCs/>
              <w:i/>
              <w:iCs/>
              <w:sz w:val="20"/>
              <w:szCs w:val="20"/>
              <w:rtl/>
              <w:lang w:bidi="fa-IR"/>
            </w:rPr>
            <w:t>فناوری اط</w:t>
          </w:r>
          <w:r w:rsidR="00BD726F" w:rsidRPr="00BD726F">
            <w:rPr>
              <w:rFonts w:cs="Yagut" w:hint="cs"/>
              <w:b/>
              <w:bCs/>
              <w:i/>
              <w:iCs/>
              <w:sz w:val="20"/>
              <w:szCs w:val="20"/>
              <w:rtl/>
              <w:lang w:bidi="fa-IR"/>
            </w:rPr>
            <w:t>لاعات و ارتباطات گروه صنعتی مينو</w:t>
          </w:r>
        </w:p>
      </w:tc>
    </w:tr>
  </w:tbl>
  <w:p w:rsidR="00170020" w:rsidRPr="00622F7C" w:rsidRDefault="00170020">
    <w:pPr>
      <w:pStyle w:val="Footer"/>
      <w:rPr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5307" w:rsidRDefault="00015307">
      <w:r>
        <w:separator/>
      </w:r>
    </w:p>
  </w:footnote>
  <w:footnote w:type="continuationSeparator" w:id="1">
    <w:p w:rsidR="00015307" w:rsidRDefault="000153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020" w:rsidRDefault="00170020"/>
  <w:p w:rsidR="00170020" w:rsidRDefault="00170020">
    <w:pPr>
      <w:pBdr>
        <w:top w:val="single" w:sz="6" w:space="1" w:color="auto"/>
      </w:pBdr>
    </w:pPr>
  </w:p>
  <w:p w:rsidR="00170020" w:rsidRPr="00611CA9" w:rsidRDefault="00170020" w:rsidP="00522A66">
    <w:pPr>
      <w:pBdr>
        <w:bottom w:val="single" w:sz="6" w:space="1" w:color="auto"/>
      </w:pBdr>
      <w:rPr>
        <w:rFonts w:ascii="Arial" w:hAnsi="Arial" w:cs="Yagut" w:hint="cs"/>
        <w:b/>
        <w:sz w:val="48"/>
        <w:szCs w:val="48"/>
        <w:lang w:bidi="fa-IR"/>
      </w:rPr>
    </w:pPr>
    <w:r>
      <w:rPr>
        <w:rFonts w:ascii="Arial" w:hAnsi="Arial" w:cs="Yagut" w:hint="cs"/>
        <w:b/>
        <w:sz w:val="48"/>
        <w:szCs w:val="48"/>
        <w:rtl/>
        <w:lang w:bidi="fa-IR"/>
      </w:rPr>
      <w:t>گروه صنعتي مينو</w:t>
    </w:r>
  </w:p>
  <w:p w:rsidR="00170020" w:rsidRDefault="00170020">
    <w:pPr>
      <w:pBdr>
        <w:bottom w:val="single" w:sz="6" w:space="1" w:color="auto"/>
      </w:pBdr>
      <w:jc w:val="right"/>
    </w:pPr>
  </w:p>
  <w:p w:rsidR="00170020" w:rsidRDefault="0017002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4077"/>
      <w:gridCol w:w="5481"/>
    </w:tblGrid>
    <w:tr w:rsidR="00170020" w:rsidRPr="00622F7C">
      <w:tblPrEx>
        <w:tblCellMar>
          <w:top w:w="0" w:type="dxa"/>
          <w:bottom w:w="0" w:type="dxa"/>
        </w:tblCellMar>
      </w:tblPrEx>
      <w:tc>
        <w:tcPr>
          <w:tcW w:w="4077" w:type="dxa"/>
        </w:tcPr>
        <w:p w:rsidR="00170020" w:rsidRPr="00622F7C" w:rsidRDefault="00170020" w:rsidP="00D81C1C">
          <w:pPr>
            <w:rPr>
              <w:rFonts w:hint="cs"/>
              <w:szCs w:val="24"/>
              <w:rtl/>
              <w:lang w:bidi="fa-IR"/>
            </w:rPr>
          </w:pPr>
          <w:r w:rsidRPr="00622F7C">
            <w:rPr>
              <w:rFonts w:hint="cs"/>
              <w:szCs w:val="24"/>
              <w:rtl/>
              <w:lang w:bidi="fa-IR"/>
            </w:rPr>
            <w:t xml:space="preserve">تاريخ: </w:t>
          </w:r>
          <w:r w:rsidR="00D81C1C">
            <w:rPr>
              <w:rFonts w:hint="cs"/>
              <w:szCs w:val="24"/>
              <w:rtl/>
              <w:lang w:bidi="fa-IR"/>
            </w:rPr>
            <w:t>6/2/1390</w:t>
          </w:r>
        </w:p>
      </w:tc>
      <w:tc>
        <w:tcPr>
          <w:tcW w:w="5481" w:type="dxa"/>
        </w:tcPr>
        <w:p w:rsidR="00170020" w:rsidRPr="00622F7C" w:rsidRDefault="00170020" w:rsidP="00F84A7F">
          <w:pPr>
            <w:tabs>
              <w:tab w:val="left" w:pos="1135"/>
            </w:tabs>
            <w:spacing w:before="40"/>
            <w:ind w:left="4320" w:right="68" w:hanging="4320"/>
            <w:rPr>
              <w:rFonts w:hint="cs"/>
              <w:szCs w:val="24"/>
              <w:rtl/>
              <w:lang w:bidi="fa-IR"/>
            </w:rPr>
          </w:pPr>
          <w:r>
            <w:rPr>
              <w:rFonts w:hint="cs"/>
              <w:szCs w:val="24"/>
              <w:rtl/>
              <w:lang w:bidi="fa-IR"/>
            </w:rPr>
            <w:t>نام سند:</w:t>
          </w:r>
          <w:r w:rsidR="00F84A7F">
            <w:rPr>
              <w:rFonts w:hint="cs"/>
              <w:szCs w:val="24"/>
              <w:rtl/>
              <w:lang w:bidi="fa-IR"/>
            </w:rPr>
            <w:t>راهنمای نصب سامانه ویزیت هوشمند</w:t>
          </w:r>
        </w:p>
      </w:tc>
    </w:tr>
    <w:tr w:rsidR="00170020" w:rsidRPr="00622F7C">
      <w:tblPrEx>
        <w:tblCellMar>
          <w:top w:w="0" w:type="dxa"/>
          <w:bottom w:w="0" w:type="dxa"/>
        </w:tblCellMar>
      </w:tblPrEx>
      <w:tc>
        <w:tcPr>
          <w:tcW w:w="4077" w:type="dxa"/>
        </w:tcPr>
        <w:p w:rsidR="00170020" w:rsidRPr="00622F7C" w:rsidRDefault="00170020" w:rsidP="00C0449E">
          <w:pPr>
            <w:rPr>
              <w:rFonts w:hint="cs"/>
              <w:szCs w:val="24"/>
              <w:rtl/>
              <w:lang w:bidi="fa-IR"/>
            </w:rPr>
          </w:pPr>
          <w:r w:rsidRPr="00622F7C">
            <w:rPr>
              <w:rFonts w:hint="cs"/>
              <w:szCs w:val="24"/>
              <w:rtl/>
              <w:lang w:bidi="fa-IR"/>
            </w:rPr>
            <w:t xml:space="preserve">نسخه سند: </w:t>
          </w:r>
          <w:r w:rsidR="00C0449E">
            <w:rPr>
              <w:rFonts w:hint="cs"/>
              <w:szCs w:val="24"/>
              <w:rtl/>
              <w:lang w:bidi="fa-IR"/>
            </w:rPr>
            <w:t>1.0.0</w:t>
          </w:r>
        </w:p>
      </w:tc>
      <w:tc>
        <w:tcPr>
          <w:tcW w:w="5481" w:type="dxa"/>
        </w:tcPr>
        <w:p w:rsidR="00170020" w:rsidRPr="00622F7C" w:rsidRDefault="00170020" w:rsidP="00C0449E">
          <w:pPr>
            <w:rPr>
              <w:rFonts w:hint="cs"/>
              <w:szCs w:val="24"/>
              <w:rtl/>
              <w:lang w:bidi="fa-IR"/>
            </w:rPr>
          </w:pPr>
          <w:r w:rsidRPr="00622F7C">
            <w:rPr>
              <w:rFonts w:hint="cs"/>
              <w:szCs w:val="24"/>
              <w:rtl/>
              <w:lang w:bidi="fa-IR"/>
            </w:rPr>
            <w:t xml:space="preserve">نام </w:t>
          </w:r>
          <w:r>
            <w:rPr>
              <w:rFonts w:hint="cs"/>
              <w:szCs w:val="24"/>
              <w:rtl/>
              <w:lang w:bidi="fa-IR"/>
            </w:rPr>
            <w:t>حوزه</w:t>
          </w:r>
          <w:r w:rsidRPr="00622F7C">
            <w:rPr>
              <w:rFonts w:hint="cs"/>
              <w:szCs w:val="24"/>
              <w:rtl/>
              <w:lang w:bidi="fa-IR"/>
            </w:rPr>
            <w:t xml:space="preserve">: </w:t>
          </w:r>
          <w:r w:rsidR="00C0449E">
            <w:rPr>
              <w:rFonts w:hint="cs"/>
              <w:szCs w:val="24"/>
              <w:rtl/>
            </w:rPr>
            <w:t>فروش</w:t>
          </w:r>
        </w:p>
      </w:tc>
    </w:tr>
  </w:tbl>
  <w:p w:rsidR="00170020" w:rsidRPr="00622F7C" w:rsidRDefault="00170020">
    <w:pPr>
      <w:pStyle w:val="Header"/>
      <w:rPr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8DC677D6"/>
    <w:lvl w:ilvl="0">
      <w:start w:val="1"/>
      <w:numFmt w:val="decimal"/>
      <w:pStyle w:val="Heading1"/>
      <w:lvlText w:val="%1-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>
    <w:nsid w:val="02D37C26"/>
    <w:multiLevelType w:val="hybridMultilevel"/>
    <w:tmpl w:val="DEE827B6"/>
    <w:lvl w:ilvl="0" w:tplc="E7D452F4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>
    <w:nsid w:val="1EA96285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>
    <w:nsid w:val="2AB63E18"/>
    <w:multiLevelType w:val="multilevel"/>
    <w:tmpl w:val="4C2C9F2E"/>
    <w:lvl w:ilvl="0">
      <w:start w:val="1"/>
      <w:numFmt w:val="decimal"/>
      <w:lvlText w:val="%1-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4">
    <w:nsid w:val="2BA210CC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6E94EC0"/>
    <w:multiLevelType w:val="multilevel"/>
    <w:tmpl w:val="E4787A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>
    <w:nsid w:val="37B84DD1"/>
    <w:multiLevelType w:val="hybridMultilevel"/>
    <w:tmpl w:val="3A0ADD1C"/>
    <w:lvl w:ilvl="0" w:tplc="04090005">
      <w:start w:val="1"/>
      <w:numFmt w:val="bullet"/>
      <w:lvlText w:val="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7">
    <w:nsid w:val="3BB83489"/>
    <w:multiLevelType w:val="multilevel"/>
    <w:tmpl w:val="4C2C9F2E"/>
    <w:lvl w:ilvl="0">
      <w:start w:val="1"/>
      <w:numFmt w:val="decimal"/>
      <w:lvlText w:val="%1-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>
    <w:nsid w:val="3EC004E8"/>
    <w:multiLevelType w:val="hybridMultilevel"/>
    <w:tmpl w:val="4248215E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9">
    <w:nsid w:val="4DB42C2F"/>
    <w:multiLevelType w:val="hybridMultilevel"/>
    <w:tmpl w:val="85F0C1AE"/>
    <w:lvl w:ilvl="0" w:tplc="EAA6630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110F36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4EFE2D03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>
    <w:nsid w:val="527350B5"/>
    <w:multiLevelType w:val="hybridMultilevel"/>
    <w:tmpl w:val="D88C18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2CD55EC"/>
    <w:multiLevelType w:val="hybridMultilevel"/>
    <w:tmpl w:val="1E866D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1682D38"/>
    <w:multiLevelType w:val="hybridMultilevel"/>
    <w:tmpl w:val="C6449AEC"/>
    <w:lvl w:ilvl="0" w:tplc="1AF69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523DFF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>
    <w:nsid w:val="6827616F"/>
    <w:multiLevelType w:val="hybridMultilevel"/>
    <w:tmpl w:val="39AC09D2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6">
    <w:nsid w:val="7E310496"/>
    <w:multiLevelType w:val="hybridMultilevel"/>
    <w:tmpl w:val="552621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E681E83"/>
    <w:multiLevelType w:val="multilevel"/>
    <w:tmpl w:val="3EAA5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>
    <w:nsid w:val="7F4003EC"/>
    <w:multiLevelType w:val="hybridMultilevel"/>
    <w:tmpl w:val="2A92883C"/>
    <w:lvl w:ilvl="0" w:tplc="9F40DF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6"/>
  </w:num>
  <w:num w:numId="4">
    <w:abstractNumId w:val="9"/>
  </w:num>
  <w:num w:numId="5">
    <w:abstractNumId w:val="14"/>
  </w:num>
  <w:num w:numId="6">
    <w:abstractNumId w:val="2"/>
  </w:num>
  <w:num w:numId="7">
    <w:abstractNumId w:val="10"/>
  </w:num>
  <w:num w:numId="8">
    <w:abstractNumId w:val="17"/>
  </w:num>
  <w:num w:numId="9">
    <w:abstractNumId w:val="8"/>
  </w:num>
  <w:num w:numId="10">
    <w:abstractNumId w:val="15"/>
  </w:num>
  <w:num w:numId="11">
    <w:abstractNumId w:val="1"/>
  </w:num>
  <w:num w:numId="12">
    <w:abstractNumId w:val="11"/>
  </w:num>
  <w:num w:numId="13">
    <w:abstractNumId w:val="5"/>
  </w:num>
  <w:num w:numId="14">
    <w:abstractNumId w:val="6"/>
  </w:num>
  <w:num w:numId="15">
    <w:abstractNumId w:val="12"/>
  </w:num>
  <w:num w:numId="16">
    <w:abstractNumId w:val="7"/>
  </w:num>
  <w:num w:numId="17">
    <w:abstractNumId w:val="3"/>
  </w:num>
  <w:num w:numId="18">
    <w:abstractNumId w:val="0"/>
  </w:num>
  <w:num w:numId="19">
    <w:abstractNumId w:val="13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3F0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32ED"/>
    <w:rsid w:val="000016D0"/>
    <w:rsid w:val="00003F89"/>
    <w:rsid w:val="00007325"/>
    <w:rsid w:val="000109F7"/>
    <w:rsid w:val="00011405"/>
    <w:rsid w:val="00012FB9"/>
    <w:rsid w:val="00014121"/>
    <w:rsid w:val="00014B99"/>
    <w:rsid w:val="00015307"/>
    <w:rsid w:val="000157DC"/>
    <w:rsid w:val="00015E6F"/>
    <w:rsid w:val="000166F6"/>
    <w:rsid w:val="00022E3E"/>
    <w:rsid w:val="00026971"/>
    <w:rsid w:val="00031DBB"/>
    <w:rsid w:val="00032621"/>
    <w:rsid w:val="00034729"/>
    <w:rsid w:val="00034DF3"/>
    <w:rsid w:val="00035191"/>
    <w:rsid w:val="00042DAE"/>
    <w:rsid w:val="000445C7"/>
    <w:rsid w:val="000446DC"/>
    <w:rsid w:val="00046F18"/>
    <w:rsid w:val="000478D9"/>
    <w:rsid w:val="000479C4"/>
    <w:rsid w:val="000503F7"/>
    <w:rsid w:val="00052DC8"/>
    <w:rsid w:val="000530AE"/>
    <w:rsid w:val="00053129"/>
    <w:rsid w:val="000531E6"/>
    <w:rsid w:val="000627B3"/>
    <w:rsid w:val="00064102"/>
    <w:rsid w:val="000642A8"/>
    <w:rsid w:val="00065169"/>
    <w:rsid w:val="00066B01"/>
    <w:rsid w:val="00067383"/>
    <w:rsid w:val="000705A7"/>
    <w:rsid w:val="0007119F"/>
    <w:rsid w:val="00071BC5"/>
    <w:rsid w:val="000728D6"/>
    <w:rsid w:val="00073A77"/>
    <w:rsid w:val="000757E8"/>
    <w:rsid w:val="000772AA"/>
    <w:rsid w:val="000802C9"/>
    <w:rsid w:val="000809D6"/>
    <w:rsid w:val="00081041"/>
    <w:rsid w:val="000837E9"/>
    <w:rsid w:val="00083967"/>
    <w:rsid w:val="00083AFB"/>
    <w:rsid w:val="00084635"/>
    <w:rsid w:val="00085BC2"/>
    <w:rsid w:val="00086D3E"/>
    <w:rsid w:val="000937B2"/>
    <w:rsid w:val="000952D5"/>
    <w:rsid w:val="0009639F"/>
    <w:rsid w:val="000A41C7"/>
    <w:rsid w:val="000A4F8A"/>
    <w:rsid w:val="000B08E2"/>
    <w:rsid w:val="000B21E4"/>
    <w:rsid w:val="000B2945"/>
    <w:rsid w:val="000B328C"/>
    <w:rsid w:val="000B3839"/>
    <w:rsid w:val="000B3EB4"/>
    <w:rsid w:val="000B46FE"/>
    <w:rsid w:val="000B4ACA"/>
    <w:rsid w:val="000B56E5"/>
    <w:rsid w:val="000B6C7D"/>
    <w:rsid w:val="000C2AEC"/>
    <w:rsid w:val="000C5440"/>
    <w:rsid w:val="000C5B05"/>
    <w:rsid w:val="000D064E"/>
    <w:rsid w:val="000D2DE8"/>
    <w:rsid w:val="000D3D46"/>
    <w:rsid w:val="000D50FE"/>
    <w:rsid w:val="000D60D2"/>
    <w:rsid w:val="000D6635"/>
    <w:rsid w:val="000E0745"/>
    <w:rsid w:val="000E1A59"/>
    <w:rsid w:val="000E21EC"/>
    <w:rsid w:val="000E2963"/>
    <w:rsid w:val="000E484D"/>
    <w:rsid w:val="000E56A8"/>
    <w:rsid w:val="000E68CF"/>
    <w:rsid w:val="000F06DB"/>
    <w:rsid w:val="000F2B3D"/>
    <w:rsid w:val="000F340E"/>
    <w:rsid w:val="000F6E13"/>
    <w:rsid w:val="000F6F19"/>
    <w:rsid w:val="0010073D"/>
    <w:rsid w:val="00100895"/>
    <w:rsid w:val="001039B7"/>
    <w:rsid w:val="00105859"/>
    <w:rsid w:val="00106E31"/>
    <w:rsid w:val="00112FE7"/>
    <w:rsid w:val="001146AA"/>
    <w:rsid w:val="00123834"/>
    <w:rsid w:val="00125C50"/>
    <w:rsid w:val="001264ED"/>
    <w:rsid w:val="001273E3"/>
    <w:rsid w:val="00127731"/>
    <w:rsid w:val="00130B07"/>
    <w:rsid w:val="00131BCE"/>
    <w:rsid w:val="00135307"/>
    <w:rsid w:val="001363F9"/>
    <w:rsid w:val="00136E4F"/>
    <w:rsid w:val="001373A8"/>
    <w:rsid w:val="00141E13"/>
    <w:rsid w:val="0014418C"/>
    <w:rsid w:val="00145104"/>
    <w:rsid w:val="0014579C"/>
    <w:rsid w:val="0015200B"/>
    <w:rsid w:val="00153174"/>
    <w:rsid w:val="00154335"/>
    <w:rsid w:val="001543B3"/>
    <w:rsid w:val="0015494F"/>
    <w:rsid w:val="00156840"/>
    <w:rsid w:val="00156FB9"/>
    <w:rsid w:val="00157A56"/>
    <w:rsid w:val="00160A02"/>
    <w:rsid w:val="00164F79"/>
    <w:rsid w:val="00170020"/>
    <w:rsid w:val="00171CFC"/>
    <w:rsid w:val="001726A9"/>
    <w:rsid w:val="001730B9"/>
    <w:rsid w:val="001731FB"/>
    <w:rsid w:val="001767DA"/>
    <w:rsid w:val="00177CFE"/>
    <w:rsid w:val="00181EF1"/>
    <w:rsid w:val="00182AB6"/>
    <w:rsid w:val="001830B9"/>
    <w:rsid w:val="00183756"/>
    <w:rsid w:val="00183F90"/>
    <w:rsid w:val="0018428D"/>
    <w:rsid w:val="00184A9A"/>
    <w:rsid w:val="001858AB"/>
    <w:rsid w:val="00187B83"/>
    <w:rsid w:val="001900D6"/>
    <w:rsid w:val="001927F7"/>
    <w:rsid w:val="00195631"/>
    <w:rsid w:val="00196392"/>
    <w:rsid w:val="00196698"/>
    <w:rsid w:val="00197A3C"/>
    <w:rsid w:val="001A1787"/>
    <w:rsid w:val="001A4E0C"/>
    <w:rsid w:val="001A6145"/>
    <w:rsid w:val="001B1169"/>
    <w:rsid w:val="001B5C6E"/>
    <w:rsid w:val="001B612E"/>
    <w:rsid w:val="001B6D7B"/>
    <w:rsid w:val="001B711C"/>
    <w:rsid w:val="001B7DE1"/>
    <w:rsid w:val="001C0994"/>
    <w:rsid w:val="001C19E4"/>
    <w:rsid w:val="001C27C7"/>
    <w:rsid w:val="001C283B"/>
    <w:rsid w:val="001C28D2"/>
    <w:rsid w:val="001C3C34"/>
    <w:rsid w:val="001C77A7"/>
    <w:rsid w:val="001C7F9F"/>
    <w:rsid w:val="001D6C93"/>
    <w:rsid w:val="001E12C4"/>
    <w:rsid w:val="001E2B2B"/>
    <w:rsid w:val="001E3A7E"/>
    <w:rsid w:val="001E4D4D"/>
    <w:rsid w:val="001E57FE"/>
    <w:rsid w:val="001E7F57"/>
    <w:rsid w:val="001F114B"/>
    <w:rsid w:val="001F13F0"/>
    <w:rsid w:val="001F351C"/>
    <w:rsid w:val="001F3ECC"/>
    <w:rsid w:val="001F49C1"/>
    <w:rsid w:val="001F58C3"/>
    <w:rsid w:val="001F657A"/>
    <w:rsid w:val="0020180D"/>
    <w:rsid w:val="00205889"/>
    <w:rsid w:val="00207A3D"/>
    <w:rsid w:val="00212B44"/>
    <w:rsid w:val="00214387"/>
    <w:rsid w:val="00216AE5"/>
    <w:rsid w:val="00216D3C"/>
    <w:rsid w:val="00217F73"/>
    <w:rsid w:val="002229C4"/>
    <w:rsid w:val="00223260"/>
    <w:rsid w:val="002255E0"/>
    <w:rsid w:val="00225B3C"/>
    <w:rsid w:val="00231A96"/>
    <w:rsid w:val="00232755"/>
    <w:rsid w:val="002336E1"/>
    <w:rsid w:val="00233B8F"/>
    <w:rsid w:val="00234095"/>
    <w:rsid w:val="00236C5C"/>
    <w:rsid w:val="00236D4D"/>
    <w:rsid w:val="00240E38"/>
    <w:rsid w:val="002433E5"/>
    <w:rsid w:val="00247883"/>
    <w:rsid w:val="00247DCF"/>
    <w:rsid w:val="00250DD1"/>
    <w:rsid w:val="002513A8"/>
    <w:rsid w:val="00256678"/>
    <w:rsid w:val="002606D4"/>
    <w:rsid w:val="0026220E"/>
    <w:rsid w:val="00262854"/>
    <w:rsid w:val="00263699"/>
    <w:rsid w:val="002644DF"/>
    <w:rsid w:val="00271838"/>
    <w:rsid w:val="00271E24"/>
    <w:rsid w:val="0027312F"/>
    <w:rsid w:val="00273C1C"/>
    <w:rsid w:val="00275878"/>
    <w:rsid w:val="002774C1"/>
    <w:rsid w:val="002809EB"/>
    <w:rsid w:val="00280DC2"/>
    <w:rsid w:val="002820AD"/>
    <w:rsid w:val="0028296B"/>
    <w:rsid w:val="00287AE0"/>
    <w:rsid w:val="00287F6D"/>
    <w:rsid w:val="00293847"/>
    <w:rsid w:val="00294C32"/>
    <w:rsid w:val="002A00D9"/>
    <w:rsid w:val="002A12B2"/>
    <w:rsid w:val="002A2A1A"/>
    <w:rsid w:val="002A5E5B"/>
    <w:rsid w:val="002A782E"/>
    <w:rsid w:val="002A7D9C"/>
    <w:rsid w:val="002B40CA"/>
    <w:rsid w:val="002B4355"/>
    <w:rsid w:val="002B45F6"/>
    <w:rsid w:val="002B5588"/>
    <w:rsid w:val="002B5BFC"/>
    <w:rsid w:val="002C091A"/>
    <w:rsid w:val="002C4726"/>
    <w:rsid w:val="002C67FB"/>
    <w:rsid w:val="002C6E6F"/>
    <w:rsid w:val="002C7240"/>
    <w:rsid w:val="002D4685"/>
    <w:rsid w:val="002D7F4B"/>
    <w:rsid w:val="002E2F5A"/>
    <w:rsid w:val="002E4BA4"/>
    <w:rsid w:val="002E6171"/>
    <w:rsid w:val="002E7A6B"/>
    <w:rsid w:val="002F6616"/>
    <w:rsid w:val="002F7D48"/>
    <w:rsid w:val="003018A8"/>
    <w:rsid w:val="003033DC"/>
    <w:rsid w:val="00305ABE"/>
    <w:rsid w:val="00305FD6"/>
    <w:rsid w:val="003103FA"/>
    <w:rsid w:val="00311F80"/>
    <w:rsid w:val="00315692"/>
    <w:rsid w:val="00316CD3"/>
    <w:rsid w:val="00317346"/>
    <w:rsid w:val="0031784C"/>
    <w:rsid w:val="00317B8B"/>
    <w:rsid w:val="003207AC"/>
    <w:rsid w:val="003220B4"/>
    <w:rsid w:val="00324E36"/>
    <w:rsid w:val="00330F40"/>
    <w:rsid w:val="00333778"/>
    <w:rsid w:val="0033557A"/>
    <w:rsid w:val="003367FC"/>
    <w:rsid w:val="00340681"/>
    <w:rsid w:val="0034079B"/>
    <w:rsid w:val="00341D8E"/>
    <w:rsid w:val="00341E65"/>
    <w:rsid w:val="00342CD1"/>
    <w:rsid w:val="003435AF"/>
    <w:rsid w:val="00345828"/>
    <w:rsid w:val="00351E3B"/>
    <w:rsid w:val="0035273A"/>
    <w:rsid w:val="00357AD3"/>
    <w:rsid w:val="00360E37"/>
    <w:rsid w:val="003623D6"/>
    <w:rsid w:val="0036568C"/>
    <w:rsid w:val="00372D30"/>
    <w:rsid w:val="00375117"/>
    <w:rsid w:val="00375342"/>
    <w:rsid w:val="00377734"/>
    <w:rsid w:val="003811B3"/>
    <w:rsid w:val="00381257"/>
    <w:rsid w:val="00384228"/>
    <w:rsid w:val="00384579"/>
    <w:rsid w:val="003867C5"/>
    <w:rsid w:val="00391A3A"/>
    <w:rsid w:val="003948EF"/>
    <w:rsid w:val="0039543D"/>
    <w:rsid w:val="003973EA"/>
    <w:rsid w:val="00397646"/>
    <w:rsid w:val="003A01E8"/>
    <w:rsid w:val="003A09B7"/>
    <w:rsid w:val="003A0FE3"/>
    <w:rsid w:val="003A2A6B"/>
    <w:rsid w:val="003A2FC8"/>
    <w:rsid w:val="003A4E22"/>
    <w:rsid w:val="003A6373"/>
    <w:rsid w:val="003A734E"/>
    <w:rsid w:val="003A7D85"/>
    <w:rsid w:val="003B0E0B"/>
    <w:rsid w:val="003B1027"/>
    <w:rsid w:val="003B366B"/>
    <w:rsid w:val="003B4195"/>
    <w:rsid w:val="003B5C59"/>
    <w:rsid w:val="003B6570"/>
    <w:rsid w:val="003B7E3C"/>
    <w:rsid w:val="003C7FFD"/>
    <w:rsid w:val="003D4323"/>
    <w:rsid w:val="003D558D"/>
    <w:rsid w:val="003D5B88"/>
    <w:rsid w:val="003E1B65"/>
    <w:rsid w:val="003E2636"/>
    <w:rsid w:val="003E49E9"/>
    <w:rsid w:val="003E79D6"/>
    <w:rsid w:val="003F111C"/>
    <w:rsid w:val="003F2945"/>
    <w:rsid w:val="003F46B5"/>
    <w:rsid w:val="003F4EA0"/>
    <w:rsid w:val="003F794D"/>
    <w:rsid w:val="0040023F"/>
    <w:rsid w:val="0040245D"/>
    <w:rsid w:val="0040388D"/>
    <w:rsid w:val="00405140"/>
    <w:rsid w:val="00405630"/>
    <w:rsid w:val="00405E4B"/>
    <w:rsid w:val="00406E2E"/>
    <w:rsid w:val="00407F67"/>
    <w:rsid w:val="0041155E"/>
    <w:rsid w:val="004120C6"/>
    <w:rsid w:val="00412ED4"/>
    <w:rsid w:val="0041505D"/>
    <w:rsid w:val="00415BC1"/>
    <w:rsid w:val="00416164"/>
    <w:rsid w:val="004201EE"/>
    <w:rsid w:val="00420B83"/>
    <w:rsid w:val="00422A3B"/>
    <w:rsid w:val="00425D8E"/>
    <w:rsid w:val="004277CC"/>
    <w:rsid w:val="0043098C"/>
    <w:rsid w:val="0043257E"/>
    <w:rsid w:val="0043346C"/>
    <w:rsid w:val="00434764"/>
    <w:rsid w:val="00441DE9"/>
    <w:rsid w:val="004424B4"/>
    <w:rsid w:val="00442510"/>
    <w:rsid w:val="004427A5"/>
    <w:rsid w:val="004434BF"/>
    <w:rsid w:val="00445679"/>
    <w:rsid w:val="00445A5A"/>
    <w:rsid w:val="00452765"/>
    <w:rsid w:val="00455B2E"/>
    <w:rsid w:val="00455CA3"/>
    <w:rsid w:val="00457C86"/>
    <w:rsid w:val="00457F1C"/>
    <w:rsid w:val="004652FF"/>
    <w:rsid w:val="004667D5"/>
    <w:rsid w:val="00471F64"/>
    <w:rsid w:val="00474ECA"/>
    <w:rsid w:val="004808FD"/>
    <w:rsid w:val="00483CB1"/>
    <w:rsid w:val="0048653D"/>
    <w:rsid w:val="00490118"/>
    <w:rsid w:val="00496F0B"/>
    <w:rsid w:val="004A33EB"/>
    <w:rsid w:val="004A3573"/>
    <w:rsid w:val="004A3D81"/>
    <w:rsid w:val="004A58D2"/>
    <w:rsid w:val="004A70F2"/>
    <w:rsid w:val="004A7509"/>
    <w:rsid w:val="004A7CC9"/>
    <w:rsid w:val="004B00E2"/>
    <w:rsid w:val="004B08FC"/>
    <w:rsid w:val="004B56C5"/>
    <w:rsid w:val="004B6544"/>
    <w:rsid w:val="004B6711"/>
    <w:rsid w:val="004C5661"/>
    <w:rsid w:val="004C5AC9"/>
    <w:rsid w:val="004C69AA"/>
    <w:rsid w:val="004C75D9"/>
    <w:rsid w:val="004D3CA6"/>
    <w:rsid w:val="004D4249"/>
    <w:rsid w:val="004E1B7E"/>
    <w:rsid w:val="004E235A"/>
    <w:rsid w:val="004E40BE"/>
    <w:rsid w:val="004E46F0"/>
    <w:rsid w:val="004E4CC1"/>
    <w:rsid w:val="004E50CD"/>
    <w:rsid w:val="004E637D"/>
    <w:rsid w:val="004E681F"/>
    <w:rsid w:val="004E758D"/>
    <w:rsid w:val="004E77BC"/>
    <w:rsid w:val="004F03B1"/>
    <w:rsid w:val="004F117F"/>
    <w:rsid w:val="004F294D"/>
    <w:rsid w:val="004F4C6E"/>
    <w:rsid w:val="00500703"/>
    <w:rsid w:val="00500C1F"/>
    <w:rsid w:val="0050208F"/>
    <w:rsid w:val="0050209C"/>
    <w:rsid w:val="0050639C"/>
    <w:rsid w:val="005063BB"/>
    <w:rsid w:val="00507C5A"/>
    <w:rsid w:val="00510833"/>
    <w:rsid w:val="00512339"/>
    <w:rsid w:val="00512FEF"/>
    <w:rsid w:val="00513D58"/>
    <w:rsid w:val="00514F99"/>
    <w:rsid w:val="00520383"/>
    <w:rsid w:val="00522A66"/>
    <w:rsid w:val="0052459D"/>
    <w:rsid w:val="00527C57"/>
    <w:rsid w:val="0053095D"/>
    <w:rsid w:val="005343E1"/>
    <w:rsid w:val="00535307"/>
    <w:rsid w:val="00536882"/>
    <w:rsid w:val="00540872"/>
    <w:rsid w:val="005409E2"/>
    <w:rsid w:val="005430B7"/>
    <w:rsid w:val="00543B78"/>
    <w:rsid w:val="005453D3"/>
    <w:rsid w:val="00545B88"/>
    <w:rsid w:val="00545BDF"/>
    <w:rsid w:val="00546318"/>
    <w:rsid w:val="0054637B"/>
    <w:rsid w:val="005475B1"/>
    <w:rsid w:val="0055631A"/>
    <w:rsid w:val="00556B89"/>
    <w:rsid w:val="00557ADC"/>
    <w:rsid w:val="00560B9A"/>
    <w:rsid w:val="005621F4"/>
    <w:rsid w:val="005625AD"/>
    <w:rsid w:val="00562749"/>
    <w:rsid w:val="00563822"/>
    <w:rsid w:val="00565C07"/>
    <w:rsid w:val="00565E3B"/>
    <w:rsid w:val="00565ED1"/>
    <w:rsid w:val="00566E0A"/>
    <w:rsid w:val="00570E9C"/>
    <w:rsid w:val="0058084A"/>
    <w:rsid w:val="00582363"/>
    <w:rsid w:val="00586927"/>
    <w:rsid w:val="00590A48"/>
    <w:rsid w:val="00590DE2"/>
    <w:rsid w:val="005912BB"/>
    <w:rsid w:val="00592C88"/>
    <w:rsid w:val="00594904"/>
    <w:rsid w:val="00595000"/>
    <w:rsid w:val="00595EC3"/>
    <w:rsid w:val="005972EE"/>
    <w:rsid w:val="00597F28"/>
    <w:rsid w:val="005B2700"/>
    <w:rsid w:val="005B674E"/>
    <w:rsid w:val="005B7B75"/>
    <w:rsid w:val="005C0031"/>
    <w:rsid w:val="005C10B1"/>
    <w:rsid w:val="005C1D29"/>
    <w:rsid w:val="005C1EEE"/>
    <w:rsid w:val="005C20E3"/>
    <w:rsid w:val="005D4AF1"/>
    <w:rsid w:val="005D7D8D"/>
    <w:rsid w:val="005E1820"/>
    <w:rsid w:val="005E40BA"/>
    <w:rsid w:val="005E73F7"/>
    <w:rsid w:val="005F296B"/>
    <w:rsid w:val="005F5195"/>
    <w:rsid w:val="005F6257"/>
    <w:rsid w:val="005F67E1"/>
    <w:rsid w:val="00600FEB"/>
    <w:rsid w:val="00606235"/>
    <w:rsid w:val="00607FEB"/>
    <w:rsid w:val="006114BB"/>
    <w:rsid w:val="00611CA9"/>
    <w:rsid w:val="00616C35"/>
    <w:rsid w:val="0061792C"/>
    <w:rsid w:val="00620A0A"/>
    <w:rsid w:val="00622A07"/>
    <w:rsid w:val="00622F7C"/>
    <w:rsid w:val="00623D8D"/>
    <w:rsid w:val="00626576"/>
    <w:rsid w:val="00631EB0"/>
    <w:rsid w:val="006320B3"/>
    <w:rsid w:val="00633B33"/>
    <w:rsid w:val="00633F37"/>
    <w:rsid w:val="006365EA"/>
    <w:rsid w:val="00640559"/>
    <w:rsid w:val="006415E0"/>
    <w:rsid w:val="00641680"/>
    <w:rsid w:val="00641DB9"/>
    <w:rsid w:val="00644229"/>
    <w:rsid w:val="00644271"/>
    <w:rsid w:val="00644B55"/>
    <w:rsid w:val="00647B6B"/>
    <w:rsid w:val="00663729"/>
    <w:rsid w:val="00663E3D"/>
    <w:rsid w:val="006658D1"/>
    <w:rsid w:val="006703A4"/>
    <w:rsid w:val="00674232"/>
    <w:rsid w:val="006759C1"/>
    <w:rsid w:val="00677806"/>
    <w:rsid w:val="00677A7B"/>
    <w:rsid w:val="00681298"/>
    <w:rsid w:val="00683466"/>
    <w:rsid w:val="0068660A"/>
    <w:rsid w:val="006867C7"/>
    <w:rsid w:val="00692FBA"/>
    <w:rsid w:val="006940D4"/>
    <w:rsid w:val="00696A27"/>
    <w:rsid w:val="006A07DD"/>
    <w:rsid w:val="006A3170"/>
    <w:rsid w:val="006A47C4"/>
    <w:rsid w:val="006A6317"/>
    <w:rsid w:val="006A6A65"/>
    <w:rsid w:val="006B2389"/>
    <w:rsid w:val="006B2DAE"/>
    <w:rsid w:val="006B4671"/>
    <w:rsid w:val="006B4E88"/>
    <w:rsid w:val="006B5381"/>
    <w:rsid w:val="006B5D7A"/>
    <w:rsid w:val="006B7242"/>
    <w:rsid w:val="006C0DBE"/>
    <w:rsid w:val="006C251E"/>
    <w:rsid w:val="006C46A5"/>
    <w:rsid w:val="006C50A8"/>
    <w:rsid w:val="006C66E3"/>
    <w:rsid w:val="006C75EC"/>
    <w:rsid w:val="006D0288"/>
    <w:rsid w:val="006D3D59"/>
    <w:rsid w:val="006D53BD"/>
    <w:rsid w:val="006D54B0"/>
    <w:rsid w:val="006D79E3"/>
    <w:rsid w:val="006E02BB"/>
    <w:rsid w:val="006E036B"/>
    <w:rsid w:val="006E118B"/>
    <w:rsid w:val="006E24BE"/>
    <w:rsid w:val="006E2985"/>
    <w:rsid w:val="006E3579"/>
    <w:rsid w:val="006E49ED"/>
    <w:rsid w:val="006F1F8C"/>
    <w:rsid w:val="006F430B"/>
    <w:rsid w:val="006F46F6"/>
    <w:rsid w:val="006F6F24"/>
    <w:rsid w:val="006F7794"/>
    <w:rsid w:val="0070281B"/>
    <w:rsid w:val="007037BE"/>
    <w:rsid w:val="00706A14"/>
    <w:rsid w:val="00706E4A"/>
    <w:rsid w:val="0070796D"/>
    <w:rsid w:val="00710570"/>
    <w:rsid w:val="00712467"/>
    <w:rsid w:val="0071260F"/>
    <w:rsid w:val="00720E20"/>
    <w:rsid w:val="00724204"/>
    <w:rsid w:val="00725650"/>
    <w:rsid w:val="00727244"/>
    <w:rsid w:val="00727316"/>
    <w:rsid w:val="00732530"/>
    <w:rsid w:val="00734770"/>
    <w:rsid w:val="0073597E"/>
    <w:rsid w:val="007378A5"/>
    <w:rsid w:val="00743C6E"/>
    <w:rsid w:val="00747ADA"/>
    <w:rsid w:val="0075005D"/>
    <w:rsid w:val="0075394E"/>
    <w:rsid w:val="00765151"/>
    <w:rsid w:val="00767130"/>
    <w:rsid w:val="00771B48"/>
    <w:rsid w:val="007726EF"/>
    <w:rsid w:val="00776610"/>
    <w:rsid w:val="00777338"/>
    <w:rsid w:val="00782DDE"/>
    <w:rsid w:val="00783797"/>
    <w:rsid w:val="007851AF"/>
    <w:rsid w:val="007862AD"/>
    <w:rsid w:val="00787611"/>
    <w:rsid w:val="00787E1D"/>
    <w:rsid w:val="007928E0"/>
    <w:rsid w:val="00793453"/>
    <w:rsid w:val="00793F0A"/>
    <w:rsid w:val="00794284"/>
    <w:rsid w:val="00797B4D"/>
    <w:rsid w:val="007A1728"/>
    <w:rsid w:val="007A1A00"/>
    <w:rsid w:val="007A3066"/>
    <w:rsid w:val="007A5E81"/>
    <w:rsid w:val="007B1586"/>
    <w:rsid w:val="007B2B8E"/>
    <w:rsid w:val="007B3579"/>
    <w:rsid w:val="007B3F29"/>
    <w:rsid w:val="007B46F3"/>
    <w:rsid w:val="007B6D81"/>
    <w:rsid w:val="007C023F"/>
    <w:rsid w:val="007C12B9"/>
    <w:rsid w:val="007C201A"/>
    <w:rsid w:val="007C2B0E"/>
    <w:rsid w:val="007C38C4"/>
    <w:rsid w:val="007C3A6D"/>
    <w:rsid w:val="007C3DB0"/>
    <w:rsid w:val="007C4394"/>
    <w:rsid w:val="007C5796"/>
    <w:rsid w:val="007C59AE"/>
    <w:rsid w:val="007C5B6F"/>
    <w:rsid w:val="007C6090"/>
    <w:rsid w:val="007C7CF5"/>
    <w:rsid w:val="007D49DA"/>
    <w:rsid w:val="007D754C"/>
    <w:rsid w:val="007E0607"/>
    <w:rsid w:val="007E3E7B"/>
    <w:rsid w:val="007E6C15"/>
    <w:rsid w:val="007F04AB"/>
    <w:rsid w:val="007F1A2F"/>
    <w:rsid w:val="007F1EEF"/>
    <w:rsid w:val="007F2717"/>
    <w:rsid w:val="007F2AE6"/>
    <w:rsid w:val="007F344A"/>
    <w:rsid w:val="007F5057"/>
    <w:rsid w:val="00803605"/>
    <w:rsid w:val="00805D4C"/>
    <w:rsid w:val="00806472"/>
    <w:rsid w:val="00814264"/>
    <w:rsid w:val="0081486D"/>
    <w:rsid w:val="00821726"/>
    <w:rsid w:val="0082336D"/>
    <w:rsid w:val="00823CBB"/>
    <w:rsid w:val="00824CCD"/>
    <w:rsid w:val="00826490"/>
    <w:rsid w:val="0082734B"/>
    <w:rsid w:val="00832EC0"/>
    <w:rsid w:val="00834C00"/>
    <w:rsid w:val="00836D48"/>
    <w:rsid w:val="00843D65"/>
    <w:rsid w:val="00844519"/>
    <w:rsid w:val="00844695"/>
    <w:rsid w:val="00844847"/>
    <w:rsid w:val="00845041"/>
    <w:rsid w:val="0085375F"/>
    <w:rsid w:val="00855512"/>
    <w:rsid w:val="00855DFC"/>
    <w:rsid w:val="00856448"/>
    <w:rsid w:val="0086083F"/>
    <w:rsid w:val="0086124C"/>
    <w:rsid w:val="00864461"/>
    <w:rsid w:val="008673FC"/>
    <w:rsid w:val="00867B42"/>
    <w:rsid w:val="00870785"/>
    <w:rsid w:val="00870C0A"/>
    <w:rsid w:val="00871D8B"/>
    <w:rsid w:val="008725CD"/>
    <w:rsid w:val="0087497B"/>
    <w:rsid w:val="00875CA0"/>
    <w:rsid w:val="00877528"/>
    <w:rsid w:val="0088083A"/>
    <w:rsid w:val="00885D44"/>
    <w:rsid w:val="00886807"/>
    <w:rsid w:val="0089113D"/>
    <w:rsid w:val="008912F9"/>
    <w:rsid w:val="008A11CB"/>
    <w:rsid w:val="008A2F0F"/>
    <w:rsid w:val="008A7414"/>
    <w:rsid w:val="008B00C3"/>
    <w:rsid w:val="008B3182"/>
    <w:rsid w:val="008B3D2F"/>
    <w:rsid w:val="008B55BD"/>
    <w:rsid w:val="008B779A"/>
    <w:rsid w:val="008B7EA8"/>
    <w:rsid w:val="008C08CE"/>
    <w:rsid w:val="008C2ABA"/>
    <w:rsid w:val="008C39C6"/>
    <w:rsid w:val="008C3B28"/>
    <w:rsid w:val="008C4313"/>
    <w:rsid w:val="008C451A"/>
    <w:rsid w:val="008C7148"/>
    <w:rsid w:val="008C781B"/>
    <w:rsid w:val="008C7E40"/>
    <w:rsid w:val="008D1F7D"/>
    <w:rsid w:val="008D30D3"/>
    <w:rsid w:val="008D51F0"/>
    <w:rsid w:val="008D55D6"/>
    <w:rsid w:val="008D6A8F"/>
    <w:rsid w:val="008D6C41"/>
    <w:rsid w:val="008D7B2D"/>
    <w:rsid w:val="008E45EC"/>
    <w:rsid w:val="008E5EB7"/>
    <w:rsid w:val="008E5F4A"/>
    <w:rsid w:val="008F1322"/>
    <w:rsid w:val="008F2525"/>
    <w:rsid w:val="008F5188"/>
    <w:rsid w:val="008F72D5"/>
    <w:rsid w:val="009038A5"/>
    <w:rsid w:val="00903B30"/>
    <w:rsid w:val="00903E3B"/>
    <w:rsid w:val="00904E29"/>
    <w:rsid w:val="00911554"/>
    <w:rsid w:val="0091204F"/>
    <w:rsid w:val="00912ECF"/>
    <w:rsid w:val="0091414B"/>
    <w:rsid w:val="00914D6C"/>
    <w:rsid w:val="00916593"/>
    <w:rsid w:val="00916E84"/>
    <w:rsid w:val="009226D1"/>
    <w:rsid w:val="00925CE6"/>
    <w:rsid w:val="00926170"/>
    <w:rsid w:val="00933520"/>
    <w:rsid w:val="00933FFF"/>
    <w:rsid w:val="00934231"/>
    <w:rsid w:val="009365A1"/>
    <w:rsid w:val="0093748A"/>
    <w:rsid w:val="00940BA7"/>
    <w:rsid w:val="00941539"/>
    <w:rsid w:val="00947876"/>
    <w:rsid w:val="009500ED"/>
    <w:rsid w:val="009511AF"/>
    <w:rsid w:val="00953E6B"/>
    <w:rsid w:val="00954B4D"/>
    <w:rsid w:val="009560B9"/>
    <w:rsid w:val="00962B07"/>
    <w:rsid w:val="00963A23"/>
    <w:rsid w:val="00964987"/>
    <w:rsid w:val="0096553F"/>
    <w:rsid w:val="009677AC"/>
    <w:rsid w:val="009702EA"/>
    <w:rsid w:val="00970A99"/>
    <w:rsid w:val="00972814"/>
    <w:rsid w:val="00973756"/>
    <w:rsid w:val="00973852"/>
    <w:rsid w:val="0097498A"/>
    <w:rsid w:val="00974A02"/>
    <w:rsid w:val="009763AF"/>
    <w:rsid w:val="00977366"/>
    <w:rsid w:val="00981E38"/>
    <w:rsid w:val="0098453D"/>
    <w:rsid w:val="00996937"/>
    <w:rsid w:val="009A04FE"/>
    <w:rsid w:val="009A10DB"/>
    <w:rsid w:val="009A1538"/>
    <w:rsid w:val="009A2A88"/>
    <w:rsid w:val="009A5C98"/>
    <w:rsid w:val="009A63B5"/>
    <w:rsid w:val="009B3297"/>
    <w:rsid w:val="009B352B"/>
    <w:rsid w:val="009B4108"/>
    <w:rsid w:val="009B4693"/>
    <w:rsid w:val="009B50EE"/>
    <w:rsid w:val="009B5C05"/>
    <w:rsid w:val="009C0A3F"/>
    <w:rsid w:val="009D0181"/>
    <w:rsid w:val="009D154D"/>
    <w:rsid w:val="009D548D"/>
    <w:rsid w:val="009D6290"/>
    <w:rsid w:val="009D661D"/>
    <w:rsid w:val="009D6732"/>
    <w:rsid w:val="009E10AE"/>
    <w:rsid w:val="009E122D"/>
    <w:rsid w:val="009E5954"/>
    <w:rsid w:val="009F2221"/>
    <w:rsid w:val="00A0346D"/>
    <w:rsid w:val="00A03E0C"/>
    <w:rsid w:val="00A04DB7"/>
    <w:rsid w:val="00A053DA"/>
    <w:rsid w:val="00A05842"/>
    <w:rsid w:val="00A06CF7"/>
    <w:rsid w:val="00A07BF6"/>
    <w:rsid w:val="00A10FB5"/>
    <w:rsid w:val="00A12906"/>
    <w:rsid w:val="00A12BB6"/>
    <w:rsid w:val="00A15564"/>
    <w:rsid w:val="00A16F36"/>
    <w:rsid w:val="00A177A4"/>
    <w:rsid w:val="00A22851"/>
    <w:rsid w:val="00A238EB"/>
    <w:rsid w:val="00A24E19"/>
    <w:rsid w:val="00A26304"/>
    <w:rsid w:val="00A30DB1"/>
    <w:rsid w:val="00A3106B"/>
    <w:rsid w:val="00A315E0"/>
    <w:rsid w:val="00A3299D"/>
    <w:rsid w:val="00A3612C"/>
    <w:rsid w:val="00A37D33"/>
    <w:rsid w:val="00A4173A"/>
    <w:rsid w:val="00A44AD3"/>
    <w:rsid w:val="00A473D8"/>
    <w:rsid w:val="00A4771F"/>
    <w:rsid w:val="00A50400"/>
    <w:rsid w:val="00A51E00"/>
    <w:rsid w:val="00A51F17"/>
    <w:rsid w:val="00A52C58"/>
    <w:rsid w:val="00A52EEA"/>
    <w:rsid w:val="00A55140"/>
    <w:rsid w:val="00A55B92"/>
    <w:rsid w:val="00A56505"/>
    <w:rsid w:val="00A574D0"/>
    <w:rsid w:val="00A60F49"/>
    <w:rsid w:val="00A626BD"/>
    <w:rsid w:val="00A63769"/>
    <w:rsid w:val="00A704C1"/>
    <w:rsid w:val="00A71A34"/>
    <w:rsid w:val="00A71D21"/>
    <w:rsid w:val="00A73F5B"/>
    <w:rsid w:val="00A76B95"/>
    <w:rsid w:val="00A84368"/>
    <w:rsid w:val="00A86891"/>
    <w:rsid w:val="00A87FB8"/>
    <w:rsid w:val="00A90307"/>
    <w:rsid w:val="00A91A1E"/>
    <w:rsid w:val="00A93C5A"/>
    <w:rsid w:val="00A97804"/>
    <w:rsid w:val="00AA20DB"/>
    <w:rsid w:val="00AA56F1"/>
    <w:rsid w:val="00AB011C"/>
    <w:rsid w:val="00AB3BA1"/>
    <w:rsid w:val="00AB4F0E"/>
    <w:rsid w:val="00AB6C19"/>
    <w:rsid w:val="00AB76E9"/>
    <w:rsid w:val="00AB7E61"/>
    <w:rsid w:val="00AC0283"/>
    <w:rsid w:val="00AC074D"/>
    <w:rsid w:val="00AC7C27"/>
    <w:rsid w:val="00AD142C"/>
    <w:rsid w:val="00AD2635"/>
    <w:rsid w:val="00AD3308"/>
    <w:rsid w:val="00AD5C49"/>
    <w:rsid w:val="00AD7063"/>
    <w:rsid w:val="00AE0835"/>
    <w:rsid w:val="00AE3CF2"/>
    <w:rsid w:val="00AE3D48"/>
    <w:rsid w:val="00AE547C"/>
    <w:rsid w:val="00AE743D"/>
    <w:rsid w:val="00AF4F10"/>
    <w:rsid w:val="00B03AA3"/>
    <w:rsid w:val="00B03E29"/>
    <w:rsid w:val="00B05F14"/>
    <w:rsid w:val="00B138FD"/>
    <w:rsid w:val="00B150A8"/>
    <w:rsid w:val="00B154B0"/>
    <w:rsid w:val="00B15830"/>
    <w:rsid w:val="00B170FD"/>
    <w:rsid w:val="00B20317"/>
    <w:rsid w:val="00B23BEE"/>
    <w:rsid w:val="00B248AD"/>
    <w:rsid w:val="00B274CD"/>
    <w:rsid w:val="00B3086B"/>
    <w:rsid w:val="00B30B1F"/>
    <w:rsid w:val="00B3281C"/>
    <w:rsid w:val="00B33BE7"/>
    <w:rsid w:val="00B3457F"/>
    <w:rsid w:val="00B4125A"/>
    <w:rsid w:val="00B41679"/>
    <w:rsid w:val="00B43F20"/>
    <w:rsid w:val="00B45CE4"/>
    <w:rsid w:val="00B45F1E"/>
    <w:rsid w:val="00B4662C"/>
    <w:rsid w:val="00B47135"/>
    <w:rsid w:val="00B50D8F"/>
    <w:rsid w:val="00B54C62"/>
    <w:rsid w:val="00B57B28"/>
    <w:rsid w:val="00B623A6"/>
    <w:rsid w:val="00B62977"/>
    <w:rsid w:val="00B630ED"/>
    <w:rsid w:val="00B63718"/>
    <w:rsid w:val="00B6505E"/>
    <w:rsid w:val="00B662FA"/>
    <w:rsid w:val="00B6741D"/>
    <w:rsid w:val="00B67424"/>
    <w:rsid w:val="00B7619E"/>
    <w:rsid w:val="00B830EB"/>
    <w:rsid w:val="00B850AE"/>
    <w:rsid w:val="00B851F7"/>
    <w:rsid w:val="00B859CF"/>
    <w:rsid w:val="00B85F0F"/>
    <w:rsid w:val="00B879CB"/>
    <w:rsid w:val="00B903EB"/>
    <w:rsid w:val="00B9740F"/>
    <w:rsid w:val="00B978A5"/>
    <w:rsid w:val="00BA5703"/>
    <w:rsid w:val="00BA5BE1"/>
    <w:rsid w:val="00BB3154"/>
    <w:rsid w:val="00BB4898"/>
    <w:rsid w:val="00BB7C26"/>
    <w:rsid w:val="00BC0A0C"/>
    <w:rsid w:val="00BC16C5"/>
    <w:rsid w:val="00BC52B1"/>
    <w:rsid w:val="00BC678A"/>
    <w:rsid w:val="00BC70BC"/>
    <w:rsid w:val="00BD10DC"/>
    <w:rsid w:val="00BD24B6"/>
    <w:rsid w:val="00BD26EB"/>
    <w:rsid w:val="00BD60CB"/>
    <w:rsid w:val="00BD726F"/>
    <w:rsid w:val="00BE11DC"/>
    <w:rsid w:val="00BE2399"/>
    <w:rsid w:val="00BE7042"/>
    <w:rsid w:val="00BE779F"/>
    <w:rsid w:val="00BF0979"/>
    <w:rsid w:val="00BF0DEC"/>
    <w:rsid w:val="00BF4009"/>
    <w:rsid w:val="00BF77F3"/>
    <w:rsid w:val="00BF780E"/>
    <w:rsid w:val="00C0449E"/>
    <w:rsid w:val="00C058AF"/>
    <w:rsid w:val="00C06FA7"/>
    <w:rsid w:val="00C10F45"/>
    <w:rsid w:val="00C20DF8"/>
    <w:rsid w:val="00C218F1"/>
    <w:rsid w:val="00C227C9"/>
    <w:rsid w:val="00C26754"/>
    <w:rsid w:val="00C268AE"/>
    <w:rsid w:val="00C277CB"/>
    <w:rsid w:val="00C30471"/>
    <w:rsid w:val="00C31F55"/>
    <w:rsid w:val="00C3356B"/>
    <w:rsid w:val="00C34567"/>
    <w:rsid w:val="00C3656B"/>
    <w:rsid w:val="00C3697F"/>
    <w:rsid w:val="00C3714F"/>
    <w:rsid w:val="00C45BCE"/>
    <w:rsid w:val="00C51A2F"/>
    <w:rsid w:val="00C54215"/>
    <w:rsid w:val="00C55642"/>
    <w:rsid w:val="00C574D8"/>
    <w:rsid w:val="00C60A4C"/>
    <w:rsid w:val="00C62313"/>
    <w:rsid w:val="00C62867"/>
    <w:rsid w:val="00C70355"/>
    <w:rsid w:val="00C7208E"/>
    <w:rsid w:val="00C72FEA"/>
    <w:rsid w:val="00C8089B"/>
    <w:rsid w:val="00C8548D"/>
    <w:rsid w:val="00C85753"/>
    <w:rsid w:val="00C90951"/>
    <w:rsid w:val="00C92183"/>
    <w:rsid w:val="00C94078"/>
    <w:rsid w:val="00CA30F4"/>
    <w:rsid w:val="00CA664D"/>
    <w:rsid w:val="00CA75FC"/>
    <w:rsid w:val="00CB0ADE"/>
    <w:rsid w:val="00CB163E"/>
    <w:rsid w:val="00CB20F4"/>
    <w:rsid w:val="00CB31E9"/>
    <w:rsid w:val="00CB37A9"/>
    <w:rsid w:val="00CB5800"/>
    <w:rsid w:val="00CB60FF"/>
    <w:rsid w:val="00CB6374"/>
    <w:rsid w:val="00CB6B3F"/>
    <w:rsid w:val="00CB71EB"/>
    <w:rsid w:val="00CC16FD"/>
    <w:rsid w:val="00CC2B41"/>
    <w:rsid w:val="00CC34E3"/>
    <w:rsid w:val="00CC3EA8"/>
    <w:rsid w:val="00CC460D"/>
    <w:rsid w:val="00CC4611"/>
    <w:rsid w:val="00CC7A01"/>
    <w:rsid w:val="00CC7C49"/>
    <w:rsid w:val="00CD01F4"/>
    <w:rsid w:val="00CD1AC7"/>
    <w:rsid w:val="00CD1DFB"/>
    <w:rsid w:val="00CD3380"/>
    <w:rsid w:val="00CD338C"/>
    <w:rsid w:val="00CD4F1F"/>
    <w:rsid w:val="00CD66B7"/>
    <w:rsid w:val="00CE0ED7"/>
    <w:rsid w:val="00CE1349"/>
    <w:rsid w:val="00CE2122"/>
    <w:rsid w:val="00CE228C"/>
    <w:rsid w:val="00CE28B1"/>
    <w:rsid w:val="00CE29B1"/>
    <w:rsid w:val="00CE2B78"/>
    <w:rsid w:val="00CF0687"/>
    <w:rsid w:val="00CF0CFC"/>
    <w:rsid w:val="00CF1890"/>
    <w:rsid w:val="00CF2F85"/>
    <w:rsid w:val="00CF657D"/>
    <w:rsid w:val="00CF7B44"/>
    <w:rsid w:val="00D009F7"/>
    <w:rsid w:val="00D04824"/>
    <w:rsid w:val="00D1261E"/>
    <w:rsid w:val="00D13F13"/>
    <w:rsid w:val="00D172F7"/>
    <w:rsid w:val="00D25E69"/>
    <w:rsid w:val="00D2741C"/>
    <w:rsid w:val="00D3060A"/>
    <w:rsid w:val="00D3194F"/>
    <w:rsid w:val="00D31C71"/>
    <w:rsid w:val="00D31EFA"/>
    <w:rsid w:val="00D32052"/>
    <w:rsid w:val="00D33A93"/>
    <w:rsid w:val="00D348F8"/>
    <w:rsid w:val="00D34A38"/>
    <w:rsid w:val="00D37A2E"/>
    <w:rsid w:val="00D452E8"/>
    <w:rsid w:val="00D51A33"/>
    <w:rsid w:val="00D5269A"/>
    <w:rsid w:val="00D540FC"/>
    <w:rsid w:val="00D541FD"/>
    <w:rsid w:val="00D54857"/>
    <w:rsid w:val="00D54900"/>
    <w:rsid w:val="00D568CD"/>
    <w:rsid w:val="00D56BFE"/>
    <w:rsid w:val="00D6024C"/>
    <w:rsid w:val="00D617C9"/>
    <w:rsid w:val="00D63730"/>
    <w:rsid w:val="00D63ABF"/>
    <w:rsid w:val="00D64123"/>
    <w:rsid w:val="00D649EC"/>
    <w:rsid w:val="00D64CBE"/>
    <w:rsid w:val="00D65AFE"/>
    <w:rsid w:val="00D65FE8"/>
    <w:rsid w:val="00D70001"/>
    <w:rsid w:val="00D70E69"/>
    <w:rsid w:val="00D714FD"/>
    <w:rsid w:val="00D72C63"/>
    <w:rsid w:val="00D7397E"/>
    <w:rsid w:val="00D7469E"/>
    <w:rsid w:val="00D750A4"/>
    <w:rsid w:val="00D75BFF"/>
    <w:rsid w:val="00D76EC4"/>
    <w:rsid w:val="00D7714E"/>
    <w:rsid w:val="00D772E4"/>
    <w:rsid w:val="00D80770"/>
    <w:rsid w:val="00D81C1C"/>
    <w:rsid w:val="00D872EF"/>
    <w:rsid w:val="00D91104"/>
    <w:rsid w:val="00D93CF2"/>
    <w:rsid w:val="00D94671"/>
    <w:rsid w:val="00D946E9"/>
    <w:rsid w:val="00D9520B"/>
    <w:rsid w:val="00D97DBD"/>
    <w:rsid w:val="00DA12E8"/>
    <w:rsid w:val="00DA13A1"/>
    <w:rsid w:val="00DA14AF"/>
    <w:rsid w:val="00DA1629"/>
    <w:rsid w:val="00DA3EF7"/>
    <w:rsid w:val="00DA6299"/>
    <w:rsid w:val="00DA6AE2"/>
    <w:rsid w:val="00DB0EA8"/>
    <w:rsid w:val="00DB3815"/>
    <w:rsid w:val="00DB4B2E"/>
    <w:rsid w:val="00DB53F4"/>
    <w:rsid w:val="00DB5774"/>
    <w:rsid w:val="00DB726B"/>
    <w:rsid w:val="00DC07B9"/>
    <w:rsid w:val="00DC0CA0"/>
    <w:rsid w:val="00DC314D"/>
    <w:rsid w:val="00DC5181"/>
    <w:rsid w:val="00DC6798"/>
    <w:rsid w:val="00DC69F5"/>
    <w:rsid w:val="00DD02D6"/>
    <w:rsid w:val="00DD212C"/>
    <w:rsid w:val="00DD35C4"/>
    <w:rsid w:val="00DD3747"/>
    <w:rsid w:val="00DD436C"/>
    <w:rsid w:val="00DD4ABA"/>
    <w:rsid w:val="00DD6C24"/>
    <w:rsid w:val="00DE142E"/>
    <w:rsid w:val="00DE505C"/>
    <w:rsid w:val="00DE6CFC"/>
    <w:rsid w:val="00DE74BB"/>
    <w:rsid w:val="00DE78CA"/>
    <w:rsid w:val="00DF08AF"/>
    <w:rsid w:val="00DF08C0"/>
    <w:rsid w:val="00DF43DC"/>
    <w:rsid w:val="00E00CBD"/>
    <w:rsid w:val="00E10519"/>
    <w:rsid w:val="00E10896"/>
    <w:rsid w:val="00E10BBB"/>
    <w:rsid w:val="00E12C35"/>
    <w:rsid w:val="00E13C6A"/>
    <w:rsid w:val="00E16109"/>
    <w:rsid w:val="00E1728D"/>
    <w:rsid w:val="00E20201"/>
    <w:rsid w:val="00E20703"/>
    <w:rsid w:val="00E236FD"/>
    <w:rsid w:val="00E245D6"/>
    <w:rsid w:val="00E25E5E"/>
    <w:rsid w:val="00E2630D"/>
    <w:rsid w:val="00E26AA1"/>
    <w:rsid w:val="00E270A3"/>
    <w:rsid w:val="00E32025"/>
    <w:rsid w:val="00E35EBD"/>
    <w:rsid w:val="00E37C57"/>
    <w:rsid w:val="00E41A1F"/>
    <w:rsid w:val="00E4590D"/>
    <w:rsid w:val="00E4635C"/>
    <w:rsid w:val="00E518D9"/>
    <w:rsid w:val="00E518DF"/>
    <w:rsid w:val="00E518FE"/>
    <w:rsid w:val="00E52D47"/>
    <w:rsid w:val="00E54475"/>
    <w:rsid w:val="00E54490"/>
    <w:rsid w:val="00E55990"/>
    <w:rsid w:val="00E62907"/>
    <w:rsid w:val="00E63E21"/>
    <w:rsid w:val="00E6785F"/>
    <w:rsid w:val="00E67A6C"/>
    <w:rsid w:val="00E706DA"/>
    <w:rsid w:val="00E70BC7"/>
    <w:rsid w:val="00E7205C"/>
    <w:rsid w:val="00E74359"/>
    <w:rsid w:val="00E74F5E"/>
    <w:rsid w:val="00E81BED"/>
    <w:rsid w:val="00E821CD"/>
    <w:rsid w:val="00E86B5C"/>
    <w:rsid w:val="00E875FE"/>
    <w:rsid w:val="00E917F5"/>
    <w:rsid w:val="00E91B96"/>
    <w:rsid w:val="00E94BA7"/>
    <w:rsid w:val="00E95542"/>
    <w:rsid w:val="00EA107C"/>
    <w:rsid w:val="00EA1839"/>
    <w:rsid w:val="00EA2767"/>
    <w:rsid w:val="00EA4A52"/>
    <w:rsid w:val="00EA6171"/>
    <w:rsid w:val="00EA7808"/>
    <w:rsid w:val="00EA7B12"/>
    <w:rsid w:val="00EA7F30"/>
    <w:rsid w:val="00EB0300"/>
    <w:rsid w:val="00EB2C71"/>
    <w:rsid w:val="00EC0BD0"/>
    <w:rsid w:val="00EC241F"/>
    <w:rsid w:val="00EC47FF"/>
    <w:rsid w:val="00EC49CF"/>
    <w:rsid w:val="00EC4C49"/>
    <w:rsid w:val="00EC4E7F"/>
    <w:rsid w:val="00EC65A5"/>
    <w:rsid w:val="00EC66AC"/>
    <w:rsid w:val="00EC695D"/>
    <w:rsid w:val="00EC6C16"/>
    <w:rsid w:val="00EE5EE0"/>
    <w:rsid w:val="00EF064D"/>
    <w:rsid w:val="00EF2C0D"/>
    <w:rsid w:val="00EF49E9"/>
    <w:rsid w:val="00EF5339"/>
    <w:rsid w:val="00F0029B"/>
    <w:rsid w:val="00F017A6"/>
    <w:rsid w:val="00F032ED"/>
    <w:rsid w:val="00F0499E"/>
    <w:rsid w:val="00F104E9"/>
    <w:rsid w:val="00F1087F"/>
    <w:rsid w:val="00F204C7"/>
    <w:rsid w:val="00F26174"/>
    <w:rsid w:val="00F269A1"/>
    <w:rsid w:val="00F3003E"/>
    <w:rsid w:val="00F303E2"/>
    <w:rsid w:val="00F30FF0"/>
    <w:rsid w:val="00F31382"/>
    <w:rsid w:val="00F3317E"/>
    <w:rsid w:val="00F33F5D"/>
    <w:rsid w:val="00F348E1"/>
    <w:rsid w:val="00F3566F"/>
    <w:rsid w:val="00F400BF"/>
    <w:rsid w:val="00F404B9"/>
    <w:rsid w:val="00F43E82"/>
    <w:rsid w:val="00F43F4B"/>
    <w:rsid w:val="00F51DBA"/>
    <w:rsid w:val="00F527C6"/>
    <w:rsid w:val="00F548F3"/>
    <w:rsid w:val="00F577B3"/>
    <w:rsid w:val="00F6765C"/>
    <w:rsid w:val="00F67707"/>
    <w:rsid w:val="00F7031D"/>
    <w:rsid w:val="00F73AC5"/>
    <w:rsid w:val="00F75408"/>
    <w:rsid w:val="00F7711C"/>
    <w:rsid w:val="00F8308D"/>
    <w:rsid w:val="00F84A7F"/>
    <w:rsid w:val="00F858EC"/>
    <w:rsid w:val="00F9005A"/>
    <w:rsid w:val="00F9114F"/>
    <w:rsid w:val="00F93457"/>
    <w:rsid w:val="00F93F04"/>
    <w:rsid w:val="00FA2817"/>
    <w:rsid w:val="00FA397D"/>
    <w:rsid w:val="00FA476B"/>
    <w:rsid w:val="00FA495A"/>
    <w:rsid w:val="00FA6B04"/>
    <w:rsid w:val="00FA7F64"/>
    <w:rsid w:val="00FB0627"/>
    <w:rsid w:val="00FB1B12"/>
    <w:rsid w:val="00FB3818"/>
    <w:rsid w:val="00FB3A51"/>
    <w:rsid w:val="00FB5D80"/>
    <w:rsid w:val="00FB706D"/>
    <w:rsid w:val="00FC0438"/>
    <w:rsid w:val="00FC0F61"/>
    <w:rsid w:val="00FC1F86"/>
    <w:rsid w:val="00FC30DA"/>
    <w:rsid w:val="00FC344E"/>
    <w:rsid w:val="00FD1501"/>
    <w:rsid w:val="00FD3B7E"/>
    <w:rsid w:val="00FD3DC4"/>
    <w:rsid w:val="00FE0AAE"/>
    <w:rsid w:val="00FE2438"/>
    <w:rsid w:val="00FE4D1F"/>
    <w:rsid w:val="00FF073E"/>
    <w:rsid w:val="00FF309A"/>
    <w:rsid w:val="00FF3910"/>
    <w:rsid w:val="00FF3BA8"/>
    <w:rsid w:val="00FF3D6D"/>
    <w:rsid w:val="00FF5915"/>
    <w:rsid w:val="00FF5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caption" w:semiHidden="1" w:unhideWhenUsed="1" w:qFormat="1"/>
    <w:lsdException w:name="Title" w:qFormat="1"/>
    <w:lsdException w:name="Subtitle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1F17"/>
    <w:pPr>
      <w:widowControl w:val="0"/>
      <w:bidi/>
      <w:spacing w:line="360" w:lineRule="auto"/>
    </w:pPr>
    <w:rPr>
      <w:rFonts w:cs="Lotus"/>
      <w:sz w:val="24"/>
      <w:szCs w:val="28"/>
      <w:lang w:bidi="ar-SA"/>
    </w:rPr>
  </w:style>
  <w:style w:type="paragraph" w:styleId="Heading1">
    <w:name w:val="heading 1"/>
    <w:basedOn w:val="Normal"/>
    <w:next w:val="Normal"/>
    <w:qFormat/>
    <w:rsid w:val="00384579"/>
    <w:pPr>
      <w:keepNext/>
      <w:numPr>
        <w:numId w:val="1"/>
      </w:numPr>
      <w:spacing w:before="120" w:after="60"/>
      <w:outlineLvl w:val="0"/>
    </w:pPr>
    <w:rPr>
      <w:rFonts w:ascii="Arial" w:hAnsi="Arial" w:cs="B Titr"/>
      <w:b/>
      <w:szCs w:val="36"/>
    </w:rPr>
  </w:style>
  <w:style w:type="paragraph" w:styleId="Heading2">
    <w:name w:val="heading 2"/>
    <w:basedOn w:val="Heading1"/>
    <w:next w:val="Normal"/>
    <w:qFormat/>
    <w:rsid w:val="00384579"/>
    <w:pPr>
      <w:numPr>
        <w:ilvl w:val="1"/>
      </w:numPr>
      <w:outlineLvl w:val="1"/>
    </w:pPr>
    <w:rPr>
      <w:sz w:val="20"/>
      <w:szCs w:val="32"/>
    </w:rPr>
  </w:style>
  <w:style w:type="paragraph" w:styleId="Heading3">
    <w:name w:val="heading 3"/>
    <w:basedOn w:val="Heading1"/>
    <w:next w:val="Normal"/>
    <w:qFormat/>
    <w:rsid w:val="00384579"/>
    <w:pPr>
      <w:numPr>
        <w:ilvl w:val="2"/>
      </w:numPr>
      <w:outlineLvl w:val="2"/>
    </w:pPr>
    <w:rPr>
      <w:b w:val="0"/>
      <w:i/>
      <w:sz w:val="20"/>
      <w:szCs w:val="28"/>
    </w:rPr>
  </w:style>
  <w:style w:type="paragraph" w:styleId="Heading4">
    <w:name w:val="heading 4"/>
    <w:basedOn w:val="Heading1"/>
    <w:next w:val="Normal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rsid w:val="00384579"/>
    <w:pPr>
      <w:spacing w:line="240" w:lineRule="auto"/>
      <w:jc w:val="center"/>
    </w:pPr>
    <w:rPr>
      <w:rFonts w:ascii="Arial" w:hAnsi="Arial" w:cs="B Titr"/>
      <w:b/>
      <w:sz w:val="36"/>
      <w:szCs w:val="40"/>
    </w:rPr>
  </w:style>
  <w:style w:type="paragraph" w:styleId="Subtitle">
    <w:name w:val="Subtitle"/>
    <w:basedOn w:val="Normal"/>
    <w:qFormat/>
    <w:rsid w:val="00384579"/>
    <w:pPr>
      <w:spacing w:after="60"/>
      <w:jc w:val="center"/>
    </w:pPr>
    <w:rPr>
      <w:rFonts w:ascii="Arial" w:hAnsi="Arial" w:cs="B Titr"/>
      <w:i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877528"/>
    <w:pPr>
      <w:tabs>
        <w:tab w:val="left" w:pos="540"/>
        <w:tab w:val="left" w:pos="1260"/>
      </w:tabs>
      <w:spacing w:after="120"/>
    </w:pPr>
    <w:rPr>
      <w:i/>
      <w:sz w:val="28"/>
      <w:lang w:bidi="fa-IR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Cs w:val="24"/>
    </w:rPr>
  </w:style>
  <w:style w:type="table" w:styleId="TableGrid">
    <w:name w:val="Table Grid"/>
    <w:basedOn w:val="TableNormal"/>
    <w:rsid w:val="009B5C05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4">
    <w:name w:val="Table List 4"/>
    <w:basedOn w:val="TableNormal"/>
    <w:rsid w:val="00BD60CB"/>
    <w:pPr>
      <w:keepLines/>
      <w:bidi/>
      <w:jc w:val="lowKashida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styleId="CommentReference">
    <w:name w:val="annotation reference"/>
    <w:basedOn w:val="DefaultParagraphFont"/>
    <w:semiHidden/>
    <w:rsid w:val="007A1728"/>
    <w:rPr>
      <w:sz w:val="16"/>
      <w:szCs w:val="16"/>
    </w:rPr>
  </w:style>
  <w:style w:type="paragraph" w:styleId="CommentText">
    <w:name w:val="annotation text"/>
    <w:basedOn w:val="Normal"/>
    <w:semiHidden/>
    <w:rsid w:val="007A172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A1728"/>
    <w:rPr>
      <w:b/>
      <w:bCs/>
    </w:rPr>
  </w:style>
  <w:style w:type="paragraph" w:styleId="BalloonText">
    <w:name w:val="Balloon Text"/>
    <w:basedOn w:val="Normal"/>
    <w:semiHidden/>
    <w:rsid w:val="007A1728"/>
    <w:rPr>
      <w:rFonts w:ascii="Tahoma" w:hAnsi="Tahoma" w:cs="Tahoma"/>
      <w:sz w:val="16"/>
      <w:szCs w:val="16"/>
    </w:rPr>
  </w:style>
  <w:style w:type="paragraph" w:customStyle="1" w:styleId="Style2">
    <w:name w:val="Style2"/>
    <w:basedOn w:val="Heading2"/>
    <w:rsid w:val="00AB4F0E"/>
    <w:pPr>
      <w:widowControl/>
      <w:numPr>
        <w:ilvl w:val="0"/>
        <w:numId w:val="0"/>
      </w:numPr>
      <w:spacing w:before="240" w:line="240" w:lineRule="auto"/>
    </w:pPr>
    <w:rPr>
      <w:rFonts w:cs="Nazanin"/>
      <w:bCs/>
      <w:i/>
      <w:iCs/>
      <w:sz w:val="28"/>
      <w:lang w:bidi="fa-IR"/>
    </w:rPr>
  </w:style>
  <w:style w:type="paragraph" w:customStyle="1" w:styleId="Style5">
    <w:name w:val="Style5"/>
    <w:basedOn w:val="Normal"/>
    <w:rsid w:val="00AB4F0E"/>
    <w:pPr>
      <w:widowControl/>
      <w:spacing w:line="240" w:lineRule="auto"/>
    </w:pPr>
    <w:rPr>
      <w:rFonts w:cs="Nazanin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alantar\RUP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0</TotalTime>
  <Pages>25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smartvisit.doc</vt:lpstr>
    </vt:vector>
  </TitlesOfParts>
  <Company>گروه صنعتي مينو</Company>
  <LinksUpToDate>false</LinksUpToDate>
  <CharactersWithSpaces>2652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smartvisit.doc</dc:title>
  <dc:subject>سامانه ثبت دیجیتال</dc:subject>
  <dc:creator>هادی سیار</dc:creator>
  <cp:lastModifiedBy>Sayar Hadi</cp:lastModifiedBy>
  <cp:revision>2</cp:revision>
  <cp:lastPrinted>2004-02-18T17:31:00Z</cp:lastPrinted>
  <dcterms:created xsi:type="dcterms:W3CDTF">2011-05-11T09:02:00Z</dcterms:created>
  <dcterms:modified xsi:type="dcterms:W3CDTF">2011-05-11T09:02:00Z</dcterms:modified>
  <cp:category>فروش</cp:category>
</cp:coreProperties>
</file>