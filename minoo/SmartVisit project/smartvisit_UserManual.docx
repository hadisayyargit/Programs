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2ED" w:rsidRPr="00607E38" w:rsidRDefault="00A15564" w:rsidP="00607E38">
      <w:pPr>
        <w:pStyle w:val="Title"/>
        <w:bidi w:val="0"/>
        <w:rPr>
          <w:sz w:val="52"/>
          <w:szCs w:val="52"/>
        </w:rPr>
      </w:pPr>
      <w:r w:rsidRPr="00607E38">
        <w:rPr>
          <w:rFonts w:hint="cs"/>
          <w:sz w:val="52"/>
          <w:szCs w:val="52"/>
          <w:rtl/>
        </w:rPr>
        <w:t>ثبت سفارش هوشمند</w:t>
      </w:r>
    </w:p>
    <w:p w:rsidR="00607E38" w:rsidRPr="004133C6" w:rsidRDefault="00607E38" w:rsidP="00607E38">
      <w:pPr>
        <w:bidi w:val="0"/>
        <w:jc w:val="center"/>
        <w:rPr>
          <w:rFonts w:cs="B Titr"/>
          <w:b/>
          <w:bCs/>
          <w:sz w:val="40"/>
          <w:szCs w:val="44"/>
          <w:rtl/>
          <w:lang w:bidi="fa-IR"/>
        </w:rPr>
      </w:pPr>
      <w:r w:rsidRPr="004133C6">
        <w:rPr>
          <w:rFonts w:cs="B Titr" w:hint="cs"/>
          <w:b/>
          <w:bCs/>
          <w:sz w:val="40"/>
          <w:szCs w:val="44"/>
          <w:rtl/>
          <w:lang w:bidi="fa-IR"/>
        </w:rPr>
        <w:t>راهنمای کاربران</w:t>
      </w:r>
    </w:p>
    <w:p w:rsidR="00F032ED" w:rsidRPr="00607E38" w:rsidRDefault="00782DDE" w:rsidP="00C5375E">
      <w:pPr>
        <w:pStyle w:val="Title"/>
        <w:rPr>
          <w:lang w:bidi="fa-IR"/>
        </w:rPr>
      </w:pPr>
      <w:r w:rsidRPr="00607E38">
        <w:rPr>
          <w:rFonts w:hint="cs"/>
          <w:rtl/>
          <w:lang w:bidi="fa-IR"/>
        </w:rPr>
        <w:t xml:space="preserve">نسخه </w:t>
      </w:r>
      <w:r w:rsidR="00A15564" w:rsidRPr="00607E38">
        <w:rPr>
          <w:rFonts w:hint="cs"/>
          <w:rtl/>
          <w:lang w:bidi="fa-IR"/>
        </w:rPr>
        <w:t>1.</w:t>
      </w:r>
      <w:r w:rsidR="00C5375E">
        <w:rPr>
          <w:rFonts w:hint="cs"/>
          <w:rtl/>
          <w:lang w:bidi="fa-IR"/>
        </w:rPr>
        <w:t>1</w:t>
      </w:r>
      <w:r w:rsidR="00A15564" w:rsidRPr="00607E38">
        <w:rPr>
          <w:rFonts w:hint="cs"/>
          <w:rtl/>
          <w:lang w:bidi="fa-IR"/>
        </w:rPr>
        <w:t>.0</w:t>
      </w:r>
    </w:p>
    <w:p w:rsidR="00F032ED" w:rsidRPr="00130B07" w:rsidRDefault="00F032ED">
      <w:pPr>
        <w:pStyle w:val="Title"/>
        <w:rPr>
          <w:sz w:val="28"/>
        </w:rPr>
      </w:pPr>
    </w:p>
    <w:p w:rsidR="00F032ED" w:rsidRPr="00130B07" w:rsidRDefault="00F032ED">
      <w:pPr>
        <w:rPr>
          <w:lang w:bidi="fa-IR"/>
        </w:rPr>
      </w:pPr>
    </w:p>
    <w:p w:rsidR="00F032ED" w:rsidRPr="00130B07" w:rsidRDefault="00F032ED">
      <w:pPr>
        <w:sectPr w:rsidR="00F032ED" w:rsidRPr="00130B07" w:rsidSect="00E20703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231A96" w:rsidRPr="00962A61" w:rsidRDefault="00231A96" w:rsidP="00962A61">
      <w:pPr>
        <w:pStyle w:val="Title"/>
      </w:pPr>
      <w:r w:rsidRPr="00962A61">
        <w:rPr>
          <w:rFonts w:hint="cs"/>
          <w:rtl/>
        </w:rPr>
        <w:lastRenderedPageBreak/>
        <w:t>تاريخچه تغييرات سند</w:t>
      </w:r>
    </w:p>
    <w:p w:rsidR="00231A96" w:rsidRPr="00130B07" w:rsidRDefault="00231A96" w:rsidP="00231A96">
      <w:pPr>
        <w:rPr>
          <w:lang w:bidi="fa-IR"/>
        </w:rPr>
      </w:pPr>
    </w:p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628"/>
        <w:gridCol w:w="4568"/>
        <w:gridCol w:w="850"/>
        <w:gridCol w:w="1560"/>
      </w:tblGrid>
      <w:tr w:rsidR="00231A96" w:rsidRPr="00130B07" w:rsidTr="00F065BF">
        <w:trPr>
          <w:trHeight w:val="353"/>
        </w:trPr>
        <w:tc>
          <w:tcPr>
            <w:tcW w:w="2628" w:type="dxa"/>
            <w:vAlign w:val="center"/>
          </w:tcPr>
          <w:p w:rsidR="00231A96" w:rsidRPr="00130B07" w:rsidRDefault="00231A96" w:rsidP="00962A61">
            <w:pPr>
              <w:pStyle w:val="Subtitle"/>
              <w:rPr>
                <w:lang w:bidi="fa-IR"/>
              </w:rPr>
            </w:pPr>
            <w:r w:rsidRPr="00130B07">
              <w:rPr>
                <w:rFonts w:hint="cs"/>
                <w:rtl/>
                <w:lang w:bidi="fa-IR"/>
              </w:rPr>
              <w:t>تنظيم کننده</w:t>
            </w:r>
          </w:p>
        </w:tc>
        <w:tc>
          <w:tcPr>
            <w:tcW w:w="4568" w:type="dxa"/>
            <w:vAlign w:val="center"/>
          </w:tcPr>
          <w:p w:rsidR="00231A96" w:rsidRPr="00130B07" w:rsidRDefault="00231A96" w:rsidP="00962A61">
            <w:pPr>
              <w:pStyle w:val="Subtitle"/>
              <w:rPr>
                <w:lang w:bidi="fa-IR"/>
              </w:rPr>
            </w:pPr>
            <w:r w:rsidRPr="00130B07">
              <w:rPr>
                <w:rFonts w:hint="cs"/>
                <w:rtl/>
                <w:lang w:bidi="fa-IR"/>
              </w:rPr>
              <w:t>توضيحات</w:t>
            </w:r>
          </w:p>
        </w:tc>
        <w:tc>
          <w:tcPr>
            <w:tcW w:w="850" w:type="dxa"/>
            <w:vAlign w:val="center"/>
          </w:tcPr>
          <w:p w:rsidR="00231A96" w:rsidRPr="00130B07" w:rsidRDefault="00231A96" w:rsidP="00962A61">
            <w:pPr>
              <w:pStyle w:val="Subtitle"/>
              <w:rPr>
                <w:lang w:bidi="fa-IR"/>
              </w:rPr>
            </w:pPr>
            <w:r w:rsidRPr="00130B07">
              <w:rPr>
                <w:rFonts w:hint="cs"/>
                <w:rtl/>
                <w:lang w:bidi="fa-IR"/>
              </w:rPr>
              <w:t>نسخه</w:t>
            </w:r>
          </w:p>
        </w:tc>
        <w:tc>
          <w:tcPr>
            <w:tcW w:w="1560" w:type="dxa"/>
            <w:vAlign w:val="center"/>
          </w:tcPr>
          <w:p w:rsidR="00231A96" w:rsidRPr="00130B07" w:rsidRDefault="00231A96" w:rsidP="00962A61">
            <w:pPr>
              <w:pStyle w:val="Subtitle"/>
              <w:rPr>
                <w:rtl/>
                <w:lang w:bidi="fa-IR"/>
              </w:rPr>
            </w:pPr>
            <w:r w:rsidRPr="00130B07">
              <w:rPr>
                <w:rFonts w:hint="cs"/>
                <w:rtl/>
                <w:lang w:bidi="fa-IR"/>
              </w:rPr>
              <w:t>تاريخ</w:t>
            </w:r>
          </w:p>
        </w:tc>
      </w:tr>
      <w:tr w:rsidR="00231A96" w:rsidRPr="00130B07" w:rsidTr="00F065BF">
        <w:tc>
          <w:tcPr>
            <w:tcW w:w="2628" w:type="dxa"/>
          </w:tcPr>
          <w:p w:rsidR="00231A96" w:rsidRPr="00130B07" w:rsidRDefault="00F8308D" w:rsidP="00962A61">
            <w:pPr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هادی سیار</w:t>
            </w:r>
          </w:p>
        </w:tc>
        <w:tc>
          <w:tcPr>
            <w:tcW w:w="4568" w:type="dxa"/>
          </w:tcPr>
          <w:p w:rsidR="00231A96" w:rsidRPr="00130B07" w:rsidRDefault="001E4D4D" w:rsidP="00962A61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نسخه اولیه</w:t>
            </w:r>
          </w:p>
        </w:tc>
        <w:tc>
          <w:tcPr>
            <w:tcW w:w="850" w:type="dxa"/>
          </w:tcPr>
          <w:p w:rsidR="00231A96" w:rsidRPr="00130B07" w:rsidRDefault="00A238EB" w:rsidP="00962A61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1.00</w:t>
            </w:r>
          </w:p>
        </w:tc>
        <w:tc>
          <w:tcPr>
            <w:tcW w:w="1560" w:type="dxa"/>
          </w:tcPr>
          <w:p w:rsidR="00231A96" w:rsidRPr="00130B07" w:rsidRDefault="00A238EB" w:rsidP="00962A61">
            <w:pPr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6/2/1390</w:t>
            </w:r>
          </w:p>
        </w:tc>
      </w:tr>
      <w:tr w:rsidR="00F065BF" w:rsidRPr="00130B07" w:rsidTr="00F065BF">
        <w:tc>
          <w:tcPr>
            <w:tcW w:w="2628" w:type="dxa"/>
          </w:tcPr>
          <w:p w:rsidR="00F065BF" w:rsidRPr="00130B07" w:rsidRDefault="00F065BF" w:rsidP="00962A61">
            <w:pPr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هادی سیار</w:t>
            </w:r>
          </w:p>
        </w:tc>
        <w:tc>
          <w:tcPr>
            <w:tcW w:w="4568" w:type="dxa"/>
          </w:tcPr>
          <w:p w:rsidR="00F065BF" w:rsidRPr="00130B07" w:rsidRDefault="00F065BF" w:rsidP="00962A61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یکسان سازی </w:t>
            </w:r>
          </w:p>
        </w:tc>
        <w:tc>
          <w:tcPr>
            <w:tcW w:w="850" w:type="dxa"/>
          </w:tcPr>
          <w:p w:rsidR="00F065BF" w:rsidRPr="00130B07" w:rsidRDefault="00F065BF" w:rsidP="00962A61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1.1</w:t>
            </w:r>
          </w:p>
        </w:tc>
        <w:tc>
          <w:tcPr>
            <w:tcW w:w="1560" w:type="dxa"/>
          </w:tcPr>
          <w:p w:rsidR="00F065BF" w:rsidRPr="00130B07" w:rsidRDefault="00F065BF" w:rsidP="00962A61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19/2/1390</w:t>
            </w:r>
          </w:p>
        </w:tc>
      </w:tr>
    </w:tbl>
    <w:p w:rsidR="00F032ED" w:rsidRPr="00130B07" w:rsidRDefault="00F032ED"/>
    <w:p w:rsidR="00F032ED" w:rsidRDefault="00F032ED" w:rsidP="00962A61">
      <w:pPr>
        <w:pStyle w:val="Subtitle"/>
        <w:rPr>
          <w:rFonts w:hint="cs"/>
          <w:rtl/>
        </w:rPr>
      </w:pPr>
      <w:r w:rsidRPr="00130B07">
        <w:br w:type="page"/>
      </w:r>
      <w:r w:rsidR="00CA75FC" w:rsidRPr="00130B07">
        <w:lastRenderedPageBreak/>
        <w:t xml:space="preserve"> </w:t>
      </w:r>
      <w:r w:rsidR="00825F84">
        <w:rPr>
          <w:rFonts w:hint="cs"/>
          <w:rtl/>
        </w:rPr>
        <w:t>مقدمه</w:t>
      </w:r>
    </w:p>
    <w:p w:rsidR="00000000" w:rsidRPr="00825F84" w:rsidRDefault="00832AE2" w:rsidP="00962A61">
      <w:r w:rsidRPr="00825F84">
        <w:rPr>
          <w:rtl/>
          <w:lang w:bidi="fa-IR"/>
        </w:rPr>
        <w:t>به منظور افزایش بهره وری از طریق نوین نمودن فرایند ویزیتوری محصولات شرکت قاسم بجای روش سنتی فاکتورهای کاغذی، سامانه ثبت هوشمند راه اندازی گردید</w:t>
      </w:r>
      <w:r w:rsidR="00D6167E">
        <w:rPr>
          <w:rFonts w:hint="cs"/>
          <w:rtl/>
          <w:lang w:bidi="fa-IR"/>
        </w:rPr>
        <w:t>ه است</w:t>
      </w:r>
      <w:r w:rsidRPr="00825F84">
        <w:rPr>
          <w:rtl/>
          <w:lang w:bidi="fa-IR"/>
        </w:rPr>
        <w:t>.</w:t>
      </w:r>
    </w:p>
    <w:p w:rsidR="00000000" w:rsidRPr="00825F84" w:rsidRDefault="00832AE2" w:rsidP="00962A61">
      <w:pPr>
        <w:rPr>
          <w:rFonts w:hint="cs"/>
          <w:rtl/>
          <w:lang w:bidi="fa-IR"/>
        </w:rPr>
      </w:pPr>
      <w:r w:rsidRPr="00825F84">
        <w:rPr>
          <w:rtl/>
          <w:lang w:bidi="fa-IR"/>
        </w:rPr>
        <w:t xml:space="preserve">این </w:t>
      </w:r>
      <w:r w:rsidRPr="00825F84">
        <w:rPr>
          <w:rtl/>
          <w:lang w:bidi="fa-IR"/>
        </w:rPr>
        <w:t>سامانه با استفاده از رایانه های هوشمند جیبی که مجهز به سیم کارت ، موقعیت یاب جهانی (</w:t>
      </w:r>
      <w:r w:rsidRPr="00825F84">
        <w:t>GPS</w:t>
      </w:r>
      <w:r w:rsidRPr="00825F84">
        <w:rPr>
          <w:rtl/>
          <w:lang w:bidi="fa-IR"/>
        </w:rPr>
        <w:t>) نیز می باشد قادر است داد ه های ثبت شده را در هر لحظه با استفاده از اینترنت</w:t>
      </w:r>
      <w:r w:rsidRPr="00825F84">
        <w:t>(GPRS)</w:t>
      </w:r>
      <w:r w:rsidRPr="00825F84">
        <w:rPr>
          <w:rtl/>
          <w:lang w:bidi="fa-IR"/>
        </w:rPr>
        <w:t xml:space="preserve"> و پیامک </w:t>
      </w:r>
      <w:r w:rsidRPr="00825F84">
        <w:t>(SMS)</w:t>
      </w:r>
      <w:r w:rsidRPr="00825F84">
        <w:rPr>
          <w:rtl/>
          <w:lang w:bidi="fa-IR"/>
        </w:rPr>
        <w:t xml:space="preserve"> و یا سیم کابل اطلاعات خود را به سرور مرکزی ارسال نماید </w:t>
      </w:r>
    </w:p>
    <w:p w:rsidR="00825F84" w:rsidRPr="00825F84" w:rsidRDefault="00825F84" w:rsidP="00825F84">
      <w:pPr>
        <w:rPr>
          <w:rtl/>
        </w:rPr>
      </w:pPr>
    </w:p>
    <w:p w:rsidR="00825F84" w:rsidRDefault="00825F84" w:rsidP="004D7BF5">
      <w:pPr>
        <w:jc w:val="center"/>
        <w:rPr>
          <w:rFonts w:hint="cs"/>
          <w:rtl/>
          <w:lang w:bidi="fa-IR"/>
        </w:rPr>
      </w:pPr>
    </w:p>
    <w:p w:rsidR="00E1728D" w:rsidRDefault="002A782E" w:rsidP="004D7BF5">
      <w:pPr>
        <w:jc w:val="center"/>
        <w:rPr>
          <w:rtl/>
          <w:lang w:bidi="fa-IR"/>
        </w:rPr>
      </w:pPr>
      <w:r>
        <w:rPr>
          <w:rtl/>
          <w:lang w:bidi="fa-IR"/>
        </w:rPr>
        <w:br w:type="page"/>
      </w:r>
    </w:p>
    <w:p w:rsidR="000D3EB2" w:rsidRPr="000D3EB2" w:rsidRDefault="000D3EB2" w:rsidP="00841CA1">
      <w:pPr>
        <w:pStyle w:val="Heading1"/>
        <w:rPr>
          <w:rFonts w:hint="cs"/>
          <w:rtl/>
          <w:lang w:bidi="fa-IR"/>
        </w:rPr>
      </w:pPr>
      <w:r w:rsidRPr="000D3EB2">
        <w:rPr>
          <w:rFonts w:hint="cs"/>
          <w:rtl/>
          <w:lang w:bidi="fa-IR"/>
        </w:rPr>
        <w:lastRenderedPageBreak/>
        <w:t>اجرای سیستم</w:t>
      </w:r>
    </w:p>
    <w:p w:rsidR="000D3EB2" w:rsidRDefault="000D3EB2" w:rsidP="00841CA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برای اجرا</w:t>
      </w:r>
      <w:r w:rsidR="00841CA1">
        <w:rPr>
          <w:rFonts w:hint="cs"/>
          <w:rtl/>
          <w:lang w:bidi="fa-IR"/>
        </w:rPr>
        <w:t xml:space="preserve">ی </w:t>
      </w:r>
      <w:r>
        <w:rPr>
          <w:rFonts w:hint="cs"/>
          <w:rtl/>
          <w:lang w:bidi="fa-IR"/>
        </w:rPr>
        <w:t xml:space="preserve">برنامه، به مسیر </w:t>
      </w:r>
      <w:r>
        <w:rPr>
          <w:lang w:bidi="fa-IR"/>
        </w:rPr>
        <w:t>storage card\smartvisit</w:t>
      </w:r>
      <w:r>
        <w:rPr>
          <w:rFonts w:hint="cs"/>
          <w:rtl/>
          <w:lang w:bidi="fa-IR"/>
        </w:rPr>
        <w:t xml:space="preserve"> رفته و فایل </w:t>
      </w:r>
      <w:r>
        <w:rPr>
          <w:lang w:bidi="fa-IR"/>
        </w:rPr>
        <w:t>smartvisit</w:t>
      </w:r>
      <w:r>
        <w:rPr>
          <w:rFonts w:hint="cs"/>
          <w:rtl/>
          <w:lang w:bidi="fa-IR"/>
        </w:rPr>
        <w:t xml:space="preserve"> را که دارای شکلک آرم مینو می‌باشد را اجرا می‌کنیم</w:t>
      </w:r>
      <w:r w:rsidR="00202104">
        <w:rPr>
          <w:rFonts w:hint="cs"/>
          <w:rtl/>
          <w:lang w:bidi="fa-IR"/>
        </w:rPr>
        <w:t>:</w:t>
      </w:r>
    </w:p>
    <w:p w:rsidR="000D3EB2" w:rsidRDefault="000D3EB2" w:rsidP="004D7BF5">
      <w:pPr>
        <w:jc w:val="center"/>
        <w:rPr>
          <w:rFonts w:hint="cs"/>
          <w:rtl/>
          <w:lang w:bidi="fa-IR"/>
        </w:rPr>
      </w:pPr>
    </w:p>
    <w:p w:rsidR="004D7BF5" w:rsidRDefault="00FF60F4" w:rsidP="004D7BF5">
      <w:pPr>
        <w:jc w:val="center"/>
        <w:rPr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314575" cy="3867150"/>
            <wp:effectExtent l="19050" t="0" r="9525" b="0"/>
            <wp:docPr id="1" name="Picture 1" descr="smartvi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visi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C60" w:rsidRDefault="00921C60" w:rsidP="004D7BF5">
      <w:pPr>
        <w:jc w:val="center"/>
        <w:rPr>
          <w:rtl/>
          <w:lang w:bidi="fa-IR"/>
        </w:rPr>
      </w:pPr>
    </w:p>
    <w:p w:rsidR="008C7120" w:rsidRDefault="008C7120" w:rsidP="004D7BF5">
      <w:pPr>
        <w:jc w:val="center"/>
        <w:rPr>
          <w:lang w:bidi="fa-IR"/>
        </w:rPr>
      </w:pPr>
    </w:p>
    <w:p w:rsidR="000111C6" w:rsidRDefault="000111C6" w:rsidP="004D7BF5">
      <w:pPr>
        <w:jc w:val="center"/>
        <w:rPr>
          <w:rtl/>
          <w:lang w:bidi="fa-IR"/>
        </w:rPr>
      </w:pPr>
    </w:p>
    <w:p w:rsidR="000D3EB2" w:rsidRPr="002D1E73" w:rsidRDefault="000111C6" w:rsidP="00962A61">
      <w:pPr>
        <w:pStyle w:val="Heading1"/>
        <w:rPr>
          <w:rFonts w:hint="cs"/>
          <w:rtl/>
          <w:lang w:bidi="fa-IR"/>
        </w:rPr>
      </w:pPr>
      <w:r>
        <w:rPr>
          <w:rtl/>
          <w:lang w:bidi="fa-IR"/>
        </w:rPr>
        <w:br w:type="page"/>
      </w:r>
      <w:r w:rsidRPr="002D1E73">
        <w:rPr>
          <w:rFonts w:hint="cs"/>
          <w:rtl/>
          <w:lang w:bidi="fa-IR"/>
        </w:rPr>
        <w:lastRenderedPageBreak/>
        <w:t xml:space="preserve">فرم </w:t>
      </w:r>
      <w:r w:rsidR="000D3EB2" w:rsidRPr="002D1E73">
        <w:rPr>
          <w:rFonts w:hint="cs"/>
          <w:rtl/>
          <w:lang w:bidi="fa-IR"/>
        </w:rPr>
        <w:t>احراز هویت</w:t>
      </w:r>
    </w:p>
    <w:p w:rsidR="000D3EB2" w:rsidRDefault="000D3EB2" w:rsidP="00962A6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پس از اجرا فرم احراز هویت باز می‌شود که در آن گذرواژه (رمز عبور) را از ما می‌پرسد که پس از وارد نمودن گذزواژه دستور ورود در پایین صفحه را وارد می‌نماییم.</w:t>
      </w:r>
    </w:p>
    <w:p w:rsidR="002D1E73" w:rsidRDefault="000111C6" w:rsidP="000D3EB2">
      <w:pPr>
        <w:jc w:val="center"/>
        <w:rPr>
          <w:rtl/>
          <w:lang w:bidi="fa-IR"/>
        </w:rPr>
      </w:pPr>
      <w:r>
        <w:rPr>
          <w:rtl/>
          <w:lang w:bidi="fa-IR"/>
        </w:rPr>
        <w:br/>
      </w:r>
      <w:r w:rsidR="00FF60F4">
        <w:rPr>
          <w:rFonts w:hint="cs"/>
          <w:noProof/>
          <w:lang w:bidi="fa-IR"/>
        </w:rPr>
        <w:drawing>
          <wp:inline distT="0" distB="0" distL="0" distR="0">
            <wp:extent cx="2428875" cy="3924300"/>
            <wp:effectExtent l="19050" t="0" r="9525" b="0"/>
            <wp:docPr id="3" name="Picture 3" descr="smartvisit_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martvisit_logi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E73" w:rsidRDefault="002D1E73">
      <w:pPr>
        <w:widowControl/>
        <w:bidi w:val="0"/>
        <w:spacing w:line="240" w:lineRule="auto"/>
        <w:rPr>
          <w:rtl/>
          <w:lang w:bidi="fa-IR"/>
        </w:rPr>
      </w:pPr>
      <w:r>
        <w:rPr>
          <w:rtl/>
          <w:lang w:bidi="fa-IR"/>
        </w:rPr>
        <w:br w:type="page"/>
      </w:r>
    </w:p>
    <w:p w:rsidR="008C7120" w:rsidRDefault="002D1E73" w:rsidP="000D3EB2">
      <w:pPr>
        <w:jc w:val="center"/>
        <w:rPr>
          <w:lang w:bidi="fa-IR"/>
        </w:rPr>
      </w:pPr>
      <w:r w:rsidRPr="002D1E73">
        <w:rPr>
          <w:rFonts w:cs="Lotus" w:hint="cs"/>
          <w:rtl/>
          <w:lang w:bidi="fa-IR"/>
        </w:rPr>
        <w:lastRenderedPageBreak/>
        <w:drawing>
          <wp:inline distT="0" distB="0" distL="0" distR="0">
            <wp:extent cx="2333625" cy="3905250"/>
            <wp:effectExtent l="19050" t="0" r="9525" b="0"/>
            <wp:docPr id="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4CC1">
        <w:rPr>
          <w:rFonts w:hint="cs"/>
          <w:rtl/>
          <w:lang w:bidi="fa-IR"/>
        </w:rPr>
        <w:br/>
      </w:r>
    </w:p>
    <w:p w:rsidR="004D7BF5" w:rsidRDefault="004D7BF5" w:rsidP="004D7BF5">
      <w:pPr>
        <w:jc w:val="center"/>
        <w:rPr>
          <w:lang w:bidi="fa-IR"/>
        </w:rPr>
      </w:pPr>
    </w:p>
    <w:p w:rsidR="004D7BF5" w:rsidRDefault="004D7BF5" w:rsidP="004D7BF5">
      <w:pPr>
        <w:jc w:val="center"/>
        <w:rPr>
          <w:lang w:bidi="fa-IR"/>
        </w:rPr>
      </w:pPr>
    </w:p>
    <w:p w:rsidR="00C767E2" w:rsidRDefault="00C767E2" w:rsidP="004D7BF5">
      <w:pPr>
        <w:jc w:val="center"/>
        <w:rPr>
          <w:rtl/>
          <w:lang w:bidi="fa-IR"/>
        </w:rPr>
      </w:pPr>
    </w:p>
    <w:p w:rsidR="00C767E2" w:rsidRDefault="00C767E2" w:rsidP="004D7BF5">
      <w:pPr>
        <w:jc w:val="center"/>
        <w:rPr>
          <w:rtl/>
          <w:lang w:bidi="fa-IR"/>
        </w:rPr>
      </w:pPr>
    </w:p>
    <w:p w:rsidR="00AC6F4D" w:rsidRDefault="00AC6F4D" w:rsidP="004D7BF5">
      <w:pPr>
        <w:jc w:val="center"/>
        <w:rPr>
          <w:rtl/>
          <w:lang w:bidi="fa-IR"/>
        </w:rPr>
      </w:pPr>
    </w:p>
    <w:p w:rsidR="000D3EB2" w:rsidRDefault="00AC6F4D" w:rsidP="002D1E73">
      <w:pPr>
        <w:widowControl/>
        <w:bidi w:val="0"/>
        <w:spacing w:line="240" w:lineRule="auto"/>
        <w:jc w:val="center"/>
        <w:rPr>
          <w:lang w:bidi="fa-IR"/>
        </w:rPr>
      </w:pPr>
      <w:r>
        <w:rPr>
          <w:rtl/>
          <w:lang w:bidi="fa-IR"/>
        </w:rPr>
        <w:br w:type="page"/>
      </w:r>
    </w:p>
    <w:p w:rsidR="002D1E73" w:rsidRPr="00962A61" w:rsidRDefault="00556372" w:rsidP="00962A61">
      <w:pPr>
        <w:pStyle w:val="Heading1"/>
        <w:rPr>
          <w:rFonts w:hint="cs"/>
          <w:rtl/>
        </w:rPr>
      </w:pPr>
      <w:r w:rsidRPr="00962A61">
        <w:rPr>
          <w:rFonts w:hint="cs"/>
          <w:rtl/>
        </w:rPr>
        <w:lastRenderedPageBreak/>
        <w:t>فرم</w:t>
      </w:r>
      <w:r w:rsidR="00AC6F4D" w:rsidRPr="00962A61">
        <w:rPr>
          <w:rFonts w:hint="cs"/>
          <w:rtl/>
        </w:rPr>
        <w:t xml:space="preserve"> اصلی</w:t>
      </w:r>
    </w:p>
    <w:p w:rsidR="002D1E73" w:rsidRPr="00556372" w:rsidRDefault="00556372" w:rsidP="00962A61">
      <w:pPr>
        <w:rPr>
          <w:rFonts w:hint="cs"/>
          <w:rtl/>
          <w:lang w:bidi="fa-IR"/>
        </w:rPr>
      </w:pPr>
      <w:r w:rsidRPr="00556372">
        <w:rPr>
          <w:rFonts w:hint="cs"/>
          <w:rtl/>
          <w:lang w:bidi="fa-IR"/>
        </w:rPr>
        <w:t>این فرم شامل صفحات سربرگ، گزارش، ابزار و کمک می‌باشد:</w:t>
      </w:r>
    </w:p>
    <w:p w:rsidR="00556372" w:rsidRDefault="00556372" w:rsidP="002D1E73">
      <w:pPr>
        <w:rPr>
          <w:rFonts w:hint="cs"/>
          <w:rtl/>
          <w:lang w:bidi="fa-IR"/>
        </w:rPr>
      </w:pPr>
    </w:p>
    <w:p w:rsidR="00556372" w:rsidRPr="00F27319" w:rsidRDefault="00556372" w:rsidP="00962A61">
      <w:pPr>
        <w:pStyle w:val="Heading2"/>
        <w:rPr>
          <w:rFonts w:hint="cs"/>
          <w:rtl/>
        </w:rPr>
      </w:pPr>
      <w:r w:rsidRPr="00F27319">
        <w:rPr>
          <w:rFonts w:hint="cs"/>
          <w:rtl/>
        </w:rPr>
        <w:t>صفحه سربرگ</w:t>
      </w:r>
    </w:p>
    <w:p w:rsidR="00556372" w:rsidRPr="00556372" w:rsidRDefault="00556372" w:rsidP="00962A6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این صفحه اطلاعات سربرگ درخواست و درخواست مرجوعی ثبت می گردد:</w:t>
      </w:r>
    </w:p>
    <w:p w:rsidR="00AC6F4D" w:rsidRDefault="00FF60F4" w:rsidP="004D7BF5">
      <w:pPr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362200" cy="3895725"/>
            <wp:effectExtent l="19050" t="0" r="0" b="0"/>
            <wp:docPr id="4" name="Picture 4" descr="smartvisit_darkh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martvisit_darkhas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B5" w:rsidRDefault="009760B5" w:rsidP="004D7BF5">
      <w:pPr>
        <w:jc w:val="center"/>
        <w:rPr>
          <w:rFonts w:hint="cs"/>
          <w:rtl/>
          <w:lang w:bidi="fa-IR"/>
        </w:rPr>
      </w:pPr>
    </w:p>
    <w:p w:rsidR="009760B5" w:rsidRDefault="009760B5" w:rsidP="009760B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زدن دگمه </w:t>
      </w:r>
      <w:r>
        <w:rPr>
          <w:rFonts w:hint="cs"/>
          <w:noProof/>
          <w:lang w:bidi="fa-IR"/>
        </w:rPr>
        <w:drawing>
          <wp:inline distT="0" distB="0" distL="0" distR="0">
            <wp:extent cx="238125" cy="295275"/>
            <wp:effectExtent l="19050" t="0" r="9525" b="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سربرگ آماده ثبت درخواست می‌شود. در بالای این صفحه جعبه متن </w:t>
      </w:r>
      <w:r>
        <w:rPr>
          <w:rFonts w:hint="cs"/>
          <w:noProof/>
          <w:lang w:bidi="fa-IR"/>
        </w:rPr>
        <w:drawing>
          <wp:inline distT="0" distB="0" distL="0" distR="0">
            <wp:extent cx="180975" cy="200025"/>
            <wp:effectExtent l="19050" t="0" r="9525" b="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نشان دهنده </w:t>
      </w:r>
      <w:r>
        <w:rPr>
          <w:rFonts w:hint="cs"/>
          <w:rtl/>
          <w:lang w:bidi="fa-IR"/>
        </w:rPr>
        <w:lastRenderedPageBreak/>
        <w:t xml:space="preserve">درخواستهای معمولی می باشد که درصورت انتخاب درخواست مرجوعی به شکل </w:t>
      </w:r>
      <w:r>
        <w:rPr>
          <w:rFonts w:hint="cs"/>
          <w:noProof/>
          <w:lang w:bidi="fa-IR"/>
        </w:rPr>
        <w:drawing>
          <wp:inline distT="0" distB="0" distL="0" distR="0">
            <wp:extent cx="171450" cy="209550"/>
            <wp:effectExtent l="19050" t="0" r="0" b="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در می‌آید.</w:t>
      </w:r>
    </w:p>
    <w:p w:rsidR="009760B5" w:rsidRDefault="009760B5" w:rsidP="009760B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زدن دگمه </w:t>
      </w:r>
      <w:r>
        <w:rPr>
          <w:rFonts w:hint="cs"/>
          <w:noProof/>
          <w:lang w:bidi="fa-IR"/>
        </w:rPr>
        <w:drawing>
          <wp:inline distT="0" distB="0" distL="0" distR="0">
            <wp:extent cx="219075" cy="238125"/>
            <wp:effectExtent l="19050" t="0" r="9525" b="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>فرم آماده ثبت درخواست مرجوعی می‌شود.</w:t>
      </w:r>
    </w:p>
    <w:p w:rsidR="009535DA" w:rsidRDefault="009535DA" w:rsidP="009535D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وارد کردن کد فروش و زدن دگمه کلید </w:t>
      </w:r>
      <w:r>
        <w:rPr>
          <w:lang w:bidi="fa-IR"/>
        </w:rPr>
        <w:t>=</w:t>
      </w:r>
      <w:r>
        <w:rPr>
          <w:rFonts w:hint="cs"/>
          <w:rtl/>
          <w:lang w:bidi="fa-IR"/>
        </w:rPr>
        <w:t xml:space="preserve"> و یا کلید </w:t>
      </w:r>
      <w:r>
        <w:rPr>
          <w:lang w:bidi="fa-IR"/>
        </w:rPr>
        <w:t>Enter</w:t>
      </w:r>
      <w:r>
        <w:rPr>
          <w:rFonts w:hint="cs"/>
          <w:rtl/>
          <w:lang w:bidi="fa-IR"/>
        </w:rPr>
        <w:t xml:space="preserve">   اطلاعات مشتری مورد نظر پدیدار می‌شود که می‌توان با زدن دگمه </w:t>
      </w:r>
      <w:r w:rsidRPr="009535DA">
        <w:rPr>
          <w:rFonts w:hint="cs"/>
          <w:rtl/>
          <w:lang w:bidi="fa-IR"/>
        </w:rPr>
        <w:drawing>
          <wp:inline distT="0" distB="0" distL="0" distR="0">
            <wp:extent cx="238125" cy="238125"/>
            <wp:effectExtent l="19050" t="0" r="9525" b="0"/>
            <wp:docPr id="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مستقیما مشتری مورد نظر را از لیست مشتریهای تعربف شده برای خود استفاده کرد.</w:t>
      </w:r>
      <w:r w:rsidR="008A5C65">
        <w:rPr>
          <w:rFonts w:hint="cs"/>
          <w:rtl/>
          <w:lang w:bidi="fa-IR"/>
        </w:rPr>
        <w:t xml:space="preserve"> بعد از انتخاب مشتری مورد نظر چنانچه احتیاج به مشاهده اطلاعات مشتری بود می‌توان با زدن دگمه </w:t>
      </w:r>
      <w:r w:rsidR="008A5C65">
        <w:rPr>
          <w:rFonts w:hint="cs"/>
          <w:noProof/>
          <w:lang w:bidi="fa-IR"/>
        </w:rPr>
        <w:drawing>
          <wp:inline distT="0" distB="0" distL="0" distR="0">
            <wp:extent cx="228600" cy="228600"/>
            <wp:effectExtent l="19050" t="0" r="0" b="0"/>
            <wp:docPr id="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2C28">
        <w:rPr>
          <w:lang w:bidi="fa-IR"/>
        </w:rPr>
        <w:t xml:space="preserve"> </w:t>
      </w:r>
      <w:r w:rsidR="004C2C28">
        <w:rPr>
          <w:rFonts w:hint="cs"/>
          <w:rtl/>
          <w:lang w:bidi="fa-IR"/>
        </w:rPr>
        <w:t xml:space="preserve"> اینکار را انجام داد.</w:t>
      </w:r>
    </w:p>
    <w:p w:rsidR="009760B5" w:rsidRDefault="009760B5" w:rsidP="009760B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بعد از وارد نمودن اطلاعات اولیه سربرگ می‌توان آن را با دگمه </w:t>
      </w:r>
      <w:r>
        <w:rPr>
          <w:rFonts w:hint="cs"/>
          <w:noProof/>
          <w:lang w:bidi="fa-IR"/>
        </w:rPr>
        <w:drawing>
          <wp:inline distT="0" distB="0" distL="0" distR="0">
            <wp:extent cx="295275" cy="266700"/>
            <wp:effectExtent l="19050" t="0" r="9525" b="0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ذخیره نمود و یا با زدن دگمه </w:t>
      </w:r>
      <w:r>
        <w:rPr>
          <w:rFonts w:hint="cs"/>
          <w:noProof/>
          <w:lang w:bidi="fa-IR"/>
        </w:rPr>
        <w:drawing>
          <wp:inline distT="0" distB="0" distL="0" distR="0">
            <wp:extent cx="314325" cy="228600"/>
            <wp:effectExtent l="19050" t="0" r="9525" b="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اقلام کالاهای آن را وارد کرد.</w:t>
      </w:r>
    </w:p>
    <w:p w:rsidR="009760B5" w:rsidRDefault="009760B5" w:rsidP="009760B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می توان با زدن دگمه </w:t>
      </w:r>
      <w:r>
        <w:rPr>
          <w:rFonts w:hint="cs"/>
          <w:noProof/>
          <w:lang w:bidi="fa-IR"/>
        </w:rPr>
        <w:drawing>
          <wp:inline distT="0" distB="0" distL="0" distR="0">
            <wp:extent cx="247650" cy="247650"/>
            <wp:effectExtent l="19050" t="0" r="0" b="0"/>
            <wp:docPr id="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یک سفارش را با تمام اقلام آن حذف نمود.</w:t>
      </w:r>
    </w:p>
    <w:p w:rsidR="00C610E3" w:rsidRDefault="009760B5" w:rsidP="006E5035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دگمه </w:t>
      </w:r>
      <w:r>
        <w:rPr>
          <w:rFonts w:hint="cs"/>
          <w:noProof/>
          <w:lang w:bidi="fa-IR"/>
        </w:rPr>
        <w:drawing>
          <wp:inline distT="0" distB="0" distL="0" distR="0">
            <wp:extent cx="276225" cy="257175"/>
            <wp:effectExtent l="19050" t="0" r="9525" b="0"/>
            <wp:docPr id="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برای ارسال اطلاعات درخواست به مرکز از طریق </w:t>
      </w:r>
      <w:r>
        <w:rPr>
          <w:lang w:bidi="fa-IR"/>
        </w:rPr>
        <w:t>gprs</w:t>
      </w:r>
      <w:r>
        <w:rPr>
          <w:rFonts w:hint="cs"/>
          <w:rtl/>
          <w:lang w:bidi="fa-IR"/>
        </w:rPr>
        <w:t xml:space="preserve"> و دگمه </w:t>
      </w:r>
      <w:r>
        <w:rPr>
          <w:rFonts w:hint="cs"/>
          <w:noProof/>
          <w:lang w:bidi="fa-IR"/>
        </w:rPr>
        <w:drawing>
          <wp:inline distT="0" distB="0" distL="0" distR="0">
            <wp:extent cx="219075" cy="257175"/>
            <wp:effectExtent l="19050" t="0" r="9525" b="0"/>
            <wp:docPr id="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برای ارسال از طریق پیامک به کار می‌</w:t>
      </w:r>
      <w:r w:rsidR="006E5035">
        <w:rPr>
          <w:rFonts w:hint="cs"/>
          <w:rtl/>
          <w:lang w:bidi="fa-IR"/>
        </w:rPr>
        <w:t>رود:</w:t>
      </w:r>
    </w:p>
    <w:p w:rsidR="00C610E3" w:rsidRDefault="00C610E3">
      <w:pPr>
        <w:widowControl/>
        <w:bidi w:val="0"/>
        <w:spacing w:line="240" w:lineRule="auto"/>
        <w:rPr>
          <w:lang w:bidi="fa-IR"/>
        </w:rPr>
      </w:pPr>
      <w:r>
        <w:rPr>
          <w:rtl/>
          <w:lang w:bidi="fa-IR"/>
        </w:rPr>
        <w:br w:type="page"/>
      </w:r>
    </w:p>
    <w:p w:rsidR="009735E1" w:rsidRDefault="000D15B1" w:rsidP="009735E1">
      <w:pPr>
        <w:pStyle w:val="Heading2"/>
        <w:rPr>
          <w:rFonts w:hint="cs"/>
          <w:lang w:bidi="fa-IR"/>
        </w:rPr>
      </w:pPr>
      <w:r>
        <w:rPr>
          <w:rFonts w:hint="cs"/>
          <w:rtl/>
          <w:lang w:bidi="fa-IR"/>
        </w:rPr>
        <w:lastRenderedPageBreak/>
        <w:t xml:space="preserve">صفحه ارسال </w:t>
      </w:r>
      <w:r w:rsidR="001C47DF">
        <w:rPr>
          <w:rFonts w:hint="cs"/>
          <w:rtl/>
          <w:lang w:bidi="fa-IR"/>
        </w:rPr>
        <w:t>اینترنتی</w:t>
      </w:r>
    </w:p>
    <w:p w:rsidR="007663C2" w:rsidRDefault="007663C2" w:rsidP="00BC360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زدن دگمه </w:t>
      </w:r>
      <w:r>
        <w:rPr>
          <w:noProof/>
          <w:lang w:bidi="fa-IR"/>
        </w:rPr>
        <w:drawing>
          <wp:inline distT="0" distB="0" distL="0" distR="0">
            <wp:extent cx="266065" cy="255270"/>
            <wp:effectExtent l="19050" t="0" r="635" b="0"/>
            <wp:docPr id="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اطلاعات </w:t>
      </w:r>
      <w:r w:rsidR="00BC360A">
        <w:rPr>
          <w:rFonts w:hint="cs"/>
          <w:b/>
          <w:bCs/>
          <w:u w:val="single"/>
          <w:rtl/>
          <w:lang w:bidi="fa-IR"/>
        </w:rPr>
        <w:t>سربرگ موردنظر</w:t>
      </w:r>
      <w:r w:rsidR="00BC360A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شروع به ارسال </w:t>
      </w:r>
      <w:r w:rsidR="00685987">
        <w:rPr>
          <w:rFonts w:hint="cs"/>
          <w:rtl/>
          <w:lang w:bidi="fa-IR"/>
        </w:rPr>
        <w:t xml:space="preserve">از طریق </w:t>
      </w:r>
      <w:r w:rsidR="00685987">
        <w:rPr>
          <w:lang w:bidi="fa-IR"/>
        </w:rPr>
        <w:t>GPRS</w:t>
      </w:r>
      <w:r w:rsidR="00685987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می‌گردد.</w:t>
      </w:r>
    </w:p>
    <w:p w:rsidR="007663C2" w:rsidRDefault="007663C2" w:rsidP="007663C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فعالیتهای هنگام ارسال</w:t>
      </w:r>
      <w:r w:rsidR="00685987">
        <w:rPr>
          <w:rFonts w:hint="cs"/>
          <w:rtl/>
          <w:lang w:bidi="fa-IR"/>
        </w:rPr>
        <w:t xml:space="preserve">، </w:t>
      </w:r>
      <w:r>
        <w:rPr>
          <w:rFonts w:hint="cs"/>
          <w:rtl/>
          <w:lang w:bidi="fa-IR"/>
        </w:rPr>
        <w:t xml:space="preserve"> بر روی صفحه مشاهده خواهند شد که در صورت بروز خطا می‌توان خطای صورت گرفته را در یک فایل بر روی </w:t>
      </w:r>
      <w:r>
        <w:rPr>
          <w:lang w:bidi="fa-IR"/>
        </w:rPr>
        <w:t>storage card</w:t>
      </w:r>
      <w:r>
        <w:rPr>
          <w:rFonts w:hint="cs"/>
          <w:rtl/>
          <w:lang w:bidi="fa-IR"/>
        </w:rPr>
        <w:t xml:space="preserve"> با استفاده از دگمه </w:t>
      </w:r>
      <w:r>
        <w:rPr>
          <w:rFonts w:hint="cs"/>
          <w:noProof/>
          <w:lang w:bidi="fa-IR"/>
        </w:rPr>
        <w:drawing>
          <wp:inline distT="0" distB="0" distL="0" distR="0">
            <wp:extent cx="159385" cy="138430"/>
            <wp:effectExtent l="19050" t="0" r="0" b="0"/>
            <wp:docPr id="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" cy="13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ذخیره کرد و آنرا برای کارشناسان مرکز فرستاد.</w:t>
      </w:r>
    </w:p>
    <w:p w:rsidR="00E44B56" w:rsidRDefault="000A611B" w:rsidP="000A611B">
      <w:pPr>
        <w:pStyle w:val="Heading2"/>
        <w:numPr>
          <w:ilvl w:val="0"/>
          <w:numId w:val="0"/>
        </w:numPr>
        <w:jc w:val="center"/>
        <w:rPr>
          <w:rFonts w:hint="cs"/>
          <w:rtl/>
          <w:lang w:bidi="fa-IR"/>
        </w:rPr>
      </w:pPr>
      <w:r w:rsidRPr="000A611B">
        <w:rPr>
          <w:rFonts w:hint="cs"/>
          <w:rtl/>
          <w:lang w:bidi="fa-IR"/>
        </w:rPr>
        <w:drawing>
          <wp:inline distT="0" distB="0" distL="0" distR="0">
            <wp:extent cx="2352675" cy="3914775"/>
            <wp:effectExtent l="19050" t="0" r="9525" b="0"/>
            <wp:docPr id="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F31" w:rsidRDefault="00192F31">
      <w:pPr>
        <w:widowControl/>
        <w:bidi w:val="0"/>
        <w:spacing w:line="240" w:lineRule="auto"/>
        <w:rPr>
          <w:rFonts w:ascii="Arial" w:hAnsi="Arial" w:cs="B Titr"/>
          <w:b/>
          <w:sz w:val="20"/>
          <w:szCs w:val="32"/>
          <w:rtl/>
          <w:lang w:bidi="fa-IR"/>
        </w:rPr>
      </w:pPr>
      <w:r>
        <w:rPr>
          <w:rtl/>
          <w:lang w:bidi="fa-IR"/>
        </w:rPr>
        <w:br w:type="page"/>
      </w:r>
    </w:p>
    <w:p w:rsidR="001C47DF" w:rsidRDefault="001C47DF" w:rsidP="001C47DF">
      <w:pPr>
        <w:pStyle w:val="Heading2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صفحه ارسال </w:t>
      </w:r>
      <w:r w:rsidR="00A5540A">
        <w:rPr>
          <w:rFonts w:hint="cs"/>
          <w:rtl/>
          <w:lang w:bidi="fa-IR"/>
        </w:rPr>
        <w:t xml:space="preserve">از طریق </w:t>
      </w:r>
      <w:r>
        <w:rPr>
          <w:rFonts w:hint="cs"/>
          <w:rtl/>
          <w:lang w:bidi="fa-IR"/>
        </w:rPr>
        <w:t xml:space="preserve">پیامک </w:t>
      </w:r>
    </w:p>
    <w:p w:rsidR="00F33924" w:rsidRDefault="00F33924" w:rsidP="0094045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زدن دگمه </w:t>
      </w:r>
      <w:r>
        <w:rPr>
          <w:noProof/>
          <w:lang w:bidi="fa-IR"/>
        </w:rPr>
        <w:drawing>
          <wp:inline distT="0" distB="0" distL="0" distR="0">
            <wp:extent cx="266065" cy="255270"/>
            <wp:effectExtent l="19050" t="0" r="635" b="0"/>
            <wp:docPr id="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اطلاعات </w:t>
      </w:r>
      <w:r w:rsidR="00940452">
        <w:rPr>
          <w:rFonts w:hint="cs"/>
          <w:b/>
          <w:bCs/>
          <w:u w:val="single"/>
          <w:rtl/>
          <w:lang w:bidi="fa-IR"/>
        </w:rPr>
        <w:t>سربرگ موردنظر</w:t>
      </w:r>
      <w:r w:rsidR="00940452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شروع به ارسال می‌گردد.</w:t>
      </w:r>
    </w:p>
    <w:p w:rsidR="00F33924" w:rsidRDefault="00F33924" w:rsidP="00F3392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فعالیتهای هنگام ارسال</w:t>
      </w:r>
      <w:r w:rsidR="0020778D">
        <w:rPr>
          <w:rFonts w:hint="cs"/>
          <w:rtl/>
          <w:lang w:bidi="fa-IR"/>
        </w:rPr>
        <w:t xml:space="preserve">، </w:t>
      </w:r>
      <w:r>
        <w:rPr>
          <w:rFonts w:hint="cs"/>
          <w:rtl/>
          <w:lang w:bidi="fa-IR"/>
        </w:rPr>
        <w:t xml:space="preserve"> بر روی صفحه مشاهده خواهند شد که در صورت بروز خطا می‌توان خطای صورت گرفته را در یک فایل بر روی </w:t>
      </w:r>
      <w:r>
        <w:rPr>
          <w:lang w:bidi="fa-IR"/>
        </w:rPr>
        <w:t>storage card</w:t>
      </w:r>
      <w:r>
        <w:rPr>
          <w:rFonts w:hint="cs"/>
          <w:rtl/>
          <w:lang w:bidi="fa-IR"/>
        </w:rPr>
        <w:t xml:space="preserve"> با استفاده از دگمه </w:t>
      </w:r>
      <w:r>
        <w:rPr>
          <w:rFonts w:hint="cs"/>
          <w:noProof/>
          <w:lang w:bidi="fa-IR"/>
        </w:rPr>
        <w:drawing>
          <wp:inline distT="0" distB="0" distL="0" distR="0">
            <wp:extent cx="159385" cy="138430"/>
            <wp:effectExtent l="19050" t="0" r="0" b="0"/>
            <wp:docPr id="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" cy="13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ذخیره کرد و آنرا برای کارشناسان مرکز فرستاد.</w:t>
      </w:r>
    </w:p>
    <w:p w:rsidR="00A5540A" w:rsidRDefault="00E44B56" w:rsidP="00A5540A">
      <w:pPr>
        <w:jc w:val="center"/>
        <w:rPr>
          <w:rtl/>
          <w:lang w:bidi="fa-IR"/>
        </w:rPr>
      </w:pPr>
      <w:r w:rsidRPr="00E44B56">
        <w:rPr>
          <w:rFonts w:hint="cs"/>
          <w:rtl/>
          <w:lang w:bidi="fa-IR"/>
        </w:rPr>
        <w:drawing>
          <wp:inline distT="0" distB="0" distL="0" distR="0">
            <wp:extent cx="2333625" cy="3914775"/>
            <wp:effectExtent l="19050" t="0" r="9525" b="0"/>
            <wp:docPr id="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760B5" w:rsidRPr="002D1E73">
        <w:rPr>
          <w:rFonts w:hint="cs"/>
          <w:rtl/>
          <w:lang w:bidi="fa-IR"/>
        </w:rPr>
        <w:br/>
      </w:r>
      <w:r w:rsidR="00A5540A">
        <w:rPr>
          <w:rFonts w:hint="cs"/>
          <w:rtl/>
          <w:lang w:bidi="fa-IR"/>
        </w:rPr>
        <w:t>صفحه ارسال پیامک</w:t>
      </w:r>
    </w:p>
    <w:p w:rsidR="009760B5" w:rsidRDefault="009760B5" w:rsidP="00A5540A">
      <w:pPr>
        <w:jc w:val="center"/>
        <w:rPr>
          <w:rFonts w:hint="cs"/>
          <w:rtl/>
          <w:lang w:bidi="fa-IR"/>
        </w:rPr>
      </w:pPr>
    </w:p>
    <w:p w:rsidR="00AC6F4D" w:rsidRDefault="00AC6F4D" w:rsidP="004D7BF5">
      <w:pPr>
        <w:jc w:val="center"/>
        <w:rPr>
          <w:lang w:bidi="fa-IR"/>
        </w:rPr>
      </w:pPr>
    </w:p>
    <w:p w:rsidR="00E54711" w:rsidRDefault="00AC6F4D" w:rsidP="00E54711">
      <w:pPr>
        <w:pStyle w:val="Heading2"/>
        <w:rPr>
          <w:rFonts w:hint="cs"/>
        </w:rPr>
      </w:pPr>
      <w:r>
        <w:rPr>
          <w:lang w:bidi="fa-IR"/>
        </w:rPr>
        <w:br w:type="page"/>
      </w:r>
      <w:r>
        <w:rPr>
          <w:rFonts w:hint="cs"/>
          <w:rtl/>
          <w:lang w:bidi="fa-IR"/>
        </w:rPr>
        <w:lastRenderedPageBreak/>
        <w:t>فهرست اقلام درخواست</w:t>
      </w:r>
    </w:p>
    <w:p w:rsidR="00A5540A" w:rsidRPr="00E54711" w:rsidRDefault="00F34E99" w:rsidP="00A5540A">
      <w:pPr>
        <w:rPr>
          <w:rFonts w:hint="cs"/>
          <w:rtl/>
        </w:rPr>
      </w:pPr>
      <w:r w:rsidRPr="00E54711">
        <w:rPr>
          <w:rFonts w:hint="cs"/>
          <w:rtl/>
        </w:rPr>
        <w:t>این فرم برای</w:t>
      </w:r>
      <w:r w:rsidR="00A5540A">
        <w:rPr>
          <w:rFonts w:hint="cs"/>
          <w:rtl/>
        </w:rPr>
        <w:t xml:space="preserve"> ثبت اقلام یک درخواست به کار می‌</w:t>
      </w:r>
      <w:r w:rsidRPr="00E54711">
        <w:rPr>
          <w:rFonts w:hint="cs"/>
          <w:rtl/>
        </w:rPr>
        <w:t>رود.</w:t>
      </w:r>
    </w:p>
    <w:p w:rsidR="00F34E99" w:rsidRDefault="00FF60F4" w:rsidP="00F34E99">
      <w:pPr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400300" cy="3943350"/>
            <wp:effectExtent l="19050" t="0" r="0" b="0"/>
            <wp:docPr id="5" name="Picture 5" descr="smartvisit_darkhastha_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martvisit_darkhastha_detail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E99" w:rsidRDefault="00F34E99" w:rsidP="00F34E9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این فرم بعد از ورود کد فروش کلید </w:t>
      </w:r>
      <w:r>
        <w:rPr>
          <w:lang w:bidi="fa-IR"/>
        </w:rPr>
        <w:t>=</w:t>
      </w:r>
      <w:r>
        <w:rPr>
          <w:rFonts w:hint="cs"/>
          <w:rtl/>
          <w:lang w:bidi="fa-IR"/>
        </w:rPr>
        <w:t xml:space="preserve"> و یا کلید </w:t>
      </w:r>
      <w:r>
        <w:rPr>
          <w:lang w:bidi="fa-IR"/>
        </w:rPr>
        <w:t>Enter</w:t>
      </w:r>
      <w:r>
        <w:rPr>
          <w:rFonts w:hint="cs"/>
          <w:rtl/>
          <w:lang w:bidi="fa-IR"/>
        </w:rPr>
        <w:t xml:space="preserve"> را وارد می‌کنیم تا مکان نما به طور خودکار روی جعبه متن تعداد/مقدار بپرد که بعد از ورود مفدار یا تعداد با زدن کلید </w:t>
      </w:r>
      <w:r>
        <w:rPr>
          <w:lang w:bidi="fa-IR"/>
        </w:rPr>
        <w:t>=</w:t>
      </w:r>
      <w:r>
        <w:rPr>
          <w:rFonts w:hint="cs"/>
          <w:rtl/>
          <w:lang w:bidi="fa-IR"/>
        </w:rPr>
        <w:t xml:space="preserve"> و یا کلید </w:t>
      </w:r>
      <w:r>
        <w:rPr>
          <w:lang w:bidi="fa-IR"/>
        </w:rPr>
        <w:t>Enter</w:t>
      </w:r>
      <w:r>
        <w:rPr>
          <w:rFonts w:hint="cs"/>
          <w:rtl/>
          <w:lang w:bidi="fa-IR"/>
        </w:rPr>
        <w:t xml:space="preserve"> و یا دگمه </w:t>
      </w:r>
      <w:r>
        <w:rPr>
          <w:rFonts w:hint="cs"/>
          <w:noProof/>
          <w:lang w:bidi="fa-IR"/>
        </w:rPr>
        <w:drawing>
          <wp:inline distT="0" distB="0" distL="0" distR="0">
            <wp:extent cx="247650" cy="190500"/>
            <wp:effectExtent l="19050" t="0" r="0" b="0"/>
            <wp:docPr id="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>کالا به لیست فروش اضافه می‌شود و مکان‌نما دوباره برای ثبت کالای بعدی روی جعبه متن کد فروش می‌پرد.</w:t>
      </w:r>
    </w:p>
    <w:p w:rsidR="00B93F9C" w:rsidRDefault="00F34E99" w:rsidP="00F34E9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درنهایت با زدن دگمه </w:t>
      </w:r>
      <w:r>
        <w:rPr>
          <w:rFonts w:hint="cs"/>
          <w:noProof/>
          <w:lang w:bidi="fa-IR"/>
        </w:rPr>
        <w:drawing>
          <wp:inline distT="0" distB="0" distL="0" distR="0">
            <wp:extent cx="247650" cy="247650"/>
            <wp:effectExtent l="19050" t="0" r="0" b="0"/>
            <wp:docPr id="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می‌توان اقلام را ذخیره سازی نمود و یا می‌توان از دگمه بازگشت </w:t>
      </w:r>
      <w:r>
        <w:rPr>
          <w:rFonts w:hint="cs"/>
          <w:noProof/>
          <w:lang w:bidi="fa-IR"/>
        </w:rPr>
        <w:drawing>
          <wp:inline distT="0" distB="0" distL="0" distR="0">
            <wp:extent cx="257175" cy="180975"/>
            <wp:effectExtent l="19050" t="0" r="9525" b="0"/>
            <wp:docPr id="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استفاده نمود که در این حالت به طور خودکار کالاها ذخیره شده و به صفحه اصلی سربرگ باز می‌گردد.</w:t>
      </w:r>
    </w:p>
    <w:p w:rsidR="00056BAC" w:rsidRDefault="00056BAC" w:rsidP="00056BAC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این صفحه با دوبار کلیک کردن بر روی هر قلم کالای وارد شده می‌توان تعداد آنرا ویرایش نمود، که اگر </w:t>
      </w:r>
      <w:r>
        <w:rPr>
          <w:rFonts w:hint="cs"/>
          <w:rtl/>
          <w:lang w:bidi="fa-IR"/>
        </w:rPr>
        <w:lastRenderedPageBreak/>
        <w:t>تعداد را صفر وارد کنیم آنرا از فهرست اقلام پاک می‌کند.</w:t>
      </w:r>
    </w:p>
    <w:p w:rsidR="00056BAC" w:rsidRDefault="00056BAC" w:rsidP="00056BAC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همچنین برای پاک کردن یک قلم جنس از لیست می‌توان با نگه داشتن انگشت بررروی کالای مورد نظر و انتخاب گزینه حذف ردیف این کار را انجام داد.</w:t>
      </w:r>
    </w:p>
    <w:p w:rsidR="00056BAC" w:rsidRDefault="00056BAC" w:rsidP="00056BAC">
      <w:pPr>
        <w:jc w:val="center"/>
        <w:rPr>
          <w:rtl/>
          <w:lang w:bidi="fa-IR"/>
        </w:rPr>
      </w:pPr>
      <w:r w:rsidRPr="00056BAC">
        <w:rPr>
          <w:rFonts w:hint="cs"/>
          <w:rtl/>
          <w:lang w:bidi="fa-IR"/>
        </w:rPr>
        <w:drawing>
          <wp:inline distT="0" distB="0" distL="0" distR="0">
            <wp:extent cx="2409825" cy="3981450"/>
            <wp:effectExtent l="19050" t="0" r="9525" b="0"/>
            <wp:docPr id="49" name="Picture 7" descr="smartvisit_darkhastha_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martvisit_darkhastha_remov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br/>
        <w:t>حذف کالای سفارش</w:t>
      </w:r>
      <w:r>
        <w:rPr>
          <w:rFonts w:hint="cs"/>
          <w:rtl/>
          <w:lang w:bidi="fa-IR"/>
        </w:rPr>
        <w:br/>
      </w:r>
    </w:p>
    <w:p w:rsidR="00056BAC" w:rsidRDefault="00056BAC">
      <w:pPr>
        <w:widowControl/>
        <w:bidi w:val="0"/>
        <w:spacing w:line="240" w:lineRule="auto"/>
        <w:rPr>
          <w:lang w:bidi="fa-IR"/>
        </w:rPr>
      </w:pPr>
      <w:r>
        <w:rPr>
          <w:rtl/>
          <w:lang w:bidi="fa-IR"/>
        </w:rPr>
        <w:br w:type="page"/>
      </w:r>
    </w:p>
    <w:p w:rsidR="000F45A9" w:rsidRDefault="00B93F9C" w:rsidP="000F45A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همچنین می‌توان با زدن دگمه </w:t>
      </w:r>
      <w:r>
        <w:rPr>
          <w:rFonts w:hint="cs"/>
          <w:noProof/>
          <w:lang w:bidi="fa-IR"/>
        </w:rPr>
        <w:drawing>
          <wp:inline distT="0" distB="0" distL="0" distR="0">
            <wp:extent cx="257175" cy="228600"/>
            <wp:effectExtent l="19050" t="0" r="9525" b="0"/>
            <wp:docPr id="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به لیست انبار رفت و از روی آن کدها را مشاهده ا با دوبار کلیک کردن بر روی هر گزینه به طور خودکار کد فروش آن را انتخاب نمود.</w:t>
      </w:r>
      <w:r w:rsidR="004A7043">
        <w:rPr>
          <w:rFonts w:hint="cs"/>
          <w:rtl/>
          <w:lang w:bidi="fa-IR"/>
        </w:rPr>
        <w:t xml:space="preserve"> البته </w:t>
      </w:r>
      <w:r w:rsidR="00E17DF7">
        <w:rPr>
          <w:rFonts w:hint="cs"/>
          <w:rtl/>
          <w:lang w:bidi="fa-IR"/>
        </w:rPr>
        <w:t xml:space="preserve">با زدن دگمه </w:t>
      </w:r>
      <w:r w:rsidR="00CA7575">
        <w:rPr>
          <w:rFonts w:hint="cs"/>
          <w:noProof/>
          <w:lang w:bidi="fa-IR"/>
        </w:rPr>
        <w:drawing>
          <wp:inline distT="0" distB="0" distL="0" distR="0">
            <wp:extent cx="257175" cy="266700"/>
            <wp:effectExtent l="19050" t="0" r="9525" b="0"/>
            <wp:docPr id="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A7575">
        <w:rPr>
          <w:rFonts w:hint="cs"/>
          <w:rtl/>
          <w:lang w:bidi="fa-IR"/>
        </w:rPr>
        <w:t xml:space="preserve"> </w:t>
      </w:r>
      <w:r w:rsidR="00E17DF7">
        <w:rPr>
          <w:rFonts w:hint="cs"/>
          <w:rtl/>
          <w:lang w:bidi="fa-IR"/>
        </w:rPr>
        <w:t>می‌</w:t>
      </w:r>
      <w:r w:rsidR="004A7043">
        <w:rPr>
          <w:rFonts w:hint="cs"/>
          <w:rtl/>
          <w:lang w:bidi="fa-IR"/>
        </w:rPr>
        <w:t>توان دوباره به لیست کالاهای سفارش بازگشت.</w:t>
      </w:r>
    </w:p>
    <w:p w:rsidR="00E17DF7" w:rsidRDefault="009409BE" w:rsidP="00E17DF7">
      <w:pPr>
        <w:jc w:val="center"/>
        <w:rPr>
          <w:rtl/>
          <w:lang w:bidi="fa-IR"/>
        </w:rPr>
      </w:pPr>
      <w:r w:rsidRPr="009409BE">
        <w:rPr>
          <w:rFonts w:hint="cs"/>
          <w:rtl/>
          <w:lang w:bidi="fa-IR"/>
        </w:rPr>
        <w:drawing>
          <wp:inline distT="0" distB="0" distL="0" distR="0">
            <wp:extent cx="2371725" cy="3895725"/>
            <wp:effectExtent l="19050" t="0" r="9525" b="0"/>
            <wp:docPr id="50" name="Picture 6" descr="smartvisit_darkhasth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martvisit_darkhastha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30367">
        <w:rPr>
          <w:rtl/>
          <w:lang w:bidi="fa-IR"/>
        </w:rPr>
        <w:br/>
      </w:r>
      <w:r w:rsidR="00056BAC">
        <w:rPr>
          <w:rFonts w:hint="cs"/>
          <w:rtl/>
          <w:lang w:bidi="fa-IR"/>
        </w:rPr>
        <w:t>لیست کالاهای انبار</w:t>
      </w:r>
      <w:r w:rsidR="00056BAC">
        <w:rPr>
          <w:rFonts w:hint="cs"/>
          <w:rtl/>
          <w:lang w:bidi="fa-IR"/>
        </w:rPr>
        <w:br/>
      </w:r>
      <w:r w:rsidR="0085209F">
        <w:rPr>
          <w:rtl/>
          <w:lang w:bidi="fa-IR"/>
        </w:rPr>
        <w:br w:type="page"/>
      </w:r>
    </w:p>
    <w:p w:rsidR="00E17DF7" w:rsidRDefault="00E17DF7" w:rsidP="00E17DF7">
      <w:pPr>
        <w:pStyle w:val="Heading1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گزارشات</w:t>
      </w:r>
    </w:p>
    <w:p w:rsidR="00E17DF7" w:rsidRDefault="00E54711" w:rsidP="003C53DE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با انتخاب صفحه گزارش در پایین فرم اصلی</w:t>
      </w:r>
      <w:r w:rsidR="00677318">
        <w:rPr>
          <w:rFonts w:hint="cs"/>
          <w:rtl/>
          <w:lang w:bidi="fa-IR"/>
        </w:rPr>
        <w:t xml:space="preserve"> صفحه گزارشات پدیدار می‌شود </w:t>
      </w:r>
      <w:r w:rsidR="003C53DE">
        <w:rPr>
          <w:rFonts w:hint="cs"/>
          <w:rtl/>
          <w:lang w:bidi="fa-IR"/>
        </w:rPr>
        <w:t>که با انتخاب هر گزینه و زدن دگمه مشاهده گزارش مورد نظر ظاهر می‌گردد.</w:t>
      </w:r>
    </w:p>
    <w:p w:rsidR="00677318" w:rsidRDefault="00677318" w:rsidP="00677318">
      <w:pPr>
        <w:pStyle w:val="Heading2"/>
        <w:rPr>
          <w:rFonts w:hint="cs"/>
          <w:lang w:bidi="fa-IR"/>
        </w:rPr>
      </w:pPr>
      <w:r>
        <w:rPr>
          <w:rFonts w:hint="cs"/>
          <w:rtl/>
          <w:lang w:bidi="fa-IR"/>
        </w:rPr>
        <w:t>گزارش درخواستهای ثبت شده</w:t>
      </w:r>
    </w:p>
    <w:p w:rsidR="00677318" w:rsidRDefault="00677318" w:rsidP="00677318">
      <w:pPr>
        <w:rPr>
          <w:rFonts w:hint="cs"/>
          <w:rtl/>
        </w:rPr>
      </w:pPr>
      <w:r>
        <w:rPr>
          <w:rFonts w:hint="cs"/>
          <w:rtl/>
          <w:lang w:bidi="fa-IR"/>
        </w:rPr>
        <w:t xml:space="preserve">برای باز کردن دوباره یک درخواست به منظور فعالیتهایی مانند اضافه کردن اقلام، حذف درخواست و یا ارسال </w:t>
      </w:r>
      <w:r w:rsidRPr="00677318">
        <w:rPr>
          <w:rFonts w:hint="cs"/>
          <w:rtl/>
        </w:rPr>
        <w:t>آن از گزینه گزارش درخواستهای ثبت شده استفاده می‌</w:t>
      </w:r>
      <w:r>
        <w:rPr>
          <w:rFonts w:hint="cs"/>
          <w:rtl/>
        </w:rPr>
        <w:t>کنیم</w:t>
      </w:r>
    </w:p>
    <w:p w:rsidR="009535DA" w:rsidRDefault="00677318" w:rsidP="00677318">
      <w:pPr>
        <w:jc w:val="center"/>
        <w:rPr>
          <w:rFonts w:hint="cs"/>
          <w:rtl/>
        </w:rPr>
      </w:pPr>
      <w:r w:rsidRPr="00677318">
        <w:rPr>
          <w:rFonts w:hint="cs"/>
          <w:rtl/>
        </w:rPr>
        <w:drawing>
          <wp:inline distT="0" distB="0" distL="0" distR="0">
            <wp:extent cx="2390775" cy="3924300"/>
            <wp:effectExtent l="19050" t="0" r="9525" b="0"/>
            <wp:docPr id="54" name="Picture 15" descr="report_darkh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port_darkhast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CDC" w:rsidRDefault="006A4CDC" w:rsidP="00677318">
      <w:pPr>
        <w:jc w:val="center"/>
        <w:rPr>
          <w:rFonts w:hint="cs"/>
          <w:rtl/>
        </w:rPr>
      </w:pPr>
    </w:p>
    <w:p w:rsidR="009535DA" w:rsidRDefault="009535DA" w:rsidP="009535DA">
      <w:pPr>
        <w:rPr>
          <w:rFonts w:hint="cs"/>
          <w:rtl/>
        </w:rPr>
      </w:pPr>
      <w:r>
        <w:rPr>
          <w:rFonts w:hint="cs"/>
          <w:rtl/>
        </w:rPr>
        <w:lastRenderedPageBreak/>
        <w:t>با دوبار کلیک بر روی هر سفارش از لیست می‌توان به درخواست مورد نظر دسترسی داشت.</w:t>
      </w:r>
    </w:p>
    <w:p w:rsidR="002764F2" w:rsidRDefault="002764F2" w:rsidP="002764F2">
      <w:pPr>
        <w:pStyle w:val="Heading2"/>
        <w:rPr>
          <w:rFonts w:hint="cs"/>
          <w:lang w:bidi="fa-IR"/>
        </w:rPr>
      </w:pPr>
      <w:r>
        <w:rPr>
          <w:rFonts w:hint="cs"/>
          <w:rtl/>
          <w:lang w:bidi="fa-IR"/>
        </w:rPr>
        <w:t>گزارش مشخصات کالا</w:t>
      </w:r>
    </w:p>
    <w:p w:rsidR="002764F2" w:rsidRDefault="00216165" w:rsidP="009C5B75">
      <w:pPr>
        <w:rPr>
          <w:rFonts w:hint="cs"/>
          <w:rtl/>
        </w:rPr>
      </w:pPr>
      <w:r>
        <w:rPr>
          <w:rFonts w:hint="cs"/>
          <w:rtl/>
        </w:rPr>
        <w:t xml:space="preserve">با انتخاب این گزینه فرم </w:t>
      </w:r>
      <w:r w:rsidR="009C5B75">
        <w:rPr>
          <w:rFonts w:hint="cs"/>
          <w:rtl/>
        </w:rPr>
        <w:t xml:space="preserve">فهرست کالاها </w:t>
      </w:r>
      <w:r w:rsidR="00D22E69">
        <w:rPr>
          <w:rFonts w:hint="cs"/>
          <w:rtl/>
        </w:rPr>
        <w:t xml:space="preserve">و اطلاعات آنها </w:t>
      </w:r>
      <w:r>
        <w:rPr>
          <w:rFonts w:hint="cs"/>
          <w:rtl/>
        </w:rPr>
        <w:t>ظاهر می‌گردد</w:t>
      </w:r>
      <w:r w:rsidR="00930C85">
        <w:rPr>
          <w:rFonts w:hint="cs"/>
          <w:rtl/>
        </w:rPr>
        <w:t>:</w:t>
      </w:r>
    </w:p>
    <w:p w:rsidR="0044103F" w:rsidRDefault="006445C8" w:rsidP="0044103F">
      <w:pPr>
        <w:jc w:val="center"/>
        <w:rPr>
          <w:rFonts w:hint="cs"/>
          <w:rtl/>
          <w:lang w:bidi="fa-IR"/>
        </w:rPr>
      </w:pPr>
      <w:r w:rsidRPr="006445C8">
        <w:rPr>
          <w:rFonts w:hint="cs"/>
          <w:rtl/>
          <w:lang w:bidi="fa-IR"/>
        </w:rPr>
        <w:drawing>
          <wp:inline distT="0" distB="0" distL="0" distR="0">
            <wp:extent cx="2381250" cy="3895725"/>
            <wp:effectExtent l="19050" t="0" r="0" b="0"/>
            <wp:docPr id="60" name="Picture 16" descr="k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ala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03F" w:rsidRDefault="0044103F" w:rsidP="0044103F">
      <w:pPr>
        <w:jc w:val="center"/>
        <w:rPr>
          <w:rFonts w:hint="cs"/>
          <w:rtl/>
          <w:lang w:bidi="fa-IR"/>
        </w:rPr>
      </w:pPr>
    </w:p>
    <w:p w:rsidR="0044103F" w:rsidRDefault="0044103F" w:rsidP="0044103F">
      <w:pPr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در این فرم امکان جستجو بر روی کد فروش و یا قسمتی از نام کالا وجود دارد که با ورود داده مورد نظر و زدن دگمه </w:t>
      </w:r>
      <w:r>
        <w:rPr>
          <w:rFonts w:hint="cs"/>
          <w:noProof/>
          <w:lang w:bidi="fa-IR"/>
        </w:rPr>
        <w:drawing>
          <wp:inline distT="0" distB="0" distL="0" distR="0">
            <wp:extent cx="212725" cy="170180"/>
            <wp:effectExtent l="19050" t="0" r="0" b="0"/>
            <wp:docPr id="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17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>اینکار برای هر تعداد جستجو صورت می‌پذیرد.</w:t>
      </w:r>
    </w:p>
    <w:p w:rsidR="009535DA" w:rsidRDefault="009535DA" w:rsidP="009535DA">
      <w:pPr>
        <w:pStyle w:val="Heading2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گزارش مشخصات مشتری </w:t>
      </w:r>
    </w:p>
    <w:p w:rsidR="00A76E7A" w:rsidRDefault="008A5C65" w:rsidP="00441A40">
      <w:pPr>
        <w:rPr>
          <w:rFonts w:hint="cs"/>
          <w:rtl/>
        </w:rPr>
      </w:pPr>
      <w:r>
        <w:rPr>
          <w:rFonts w:hint="cs"/>
          <w:rtl/>
        </w:rPr>
        <w:t xml:space="preserve">با انتخاب این گزینه </w:t>
      </w:r>
      <w:r w:rsidR="00441A40">
        <w:rPr>
          <w:rFonts w:hint="cs"/>
          <w:rtl/>
        </w:rPr>
        <w:t xml:space="preserve">فرم انتخاب مشتری ظاهر می‌گردد: در این فرم </w:t>
      </w:r>
      <w:r>
        <w:rPr>
          <w:rFonts w:hint="cs"/>
          <w:rtl/>
        </w:rPr>
        <w:t xml:space="preserve">لیستی از </w:t>
      </w:r>
      <w:r w:rsidR="00A76E7A">
        <w:rPr>
          <w:rFonts w:hint="cs"/>
          <w:rtl/>
        </w:rPr>
        <w:t xml:space="preserve">مشتریهای ویزیتور </w:t>
      </w:r>
      <w:r w:rsidR="00441A40">
        <w:rPr>
          <w:rFonts w:hint="cs"/>
          <w:rtl/>
        </w:rPr>
        <w:t>مشاهده</w:t>
      </w:r>
      <w:r w:rsidR="00A76E7A">
        <w:rPr>
          <w:rFonts w:hint="cs"/>
          <w:rtl/>
        </w:rPr>
        <w:t xml:space="preserve"> می‌گردد که با دوبارکلیک بر روی مشتری موردنظر فرم اطلاعات مشتری </w:t>
      </w:r>
      <w:r w:rsidR="00441A40">
        <w:rPr>
          <w:rFonts w:hint="cs"/>
          <w:rtl/>
        </w:rPr>
        <w:t>پدیدار</w:t>
      </w:r>
      <w:r w:rsidR="00A76E7A">
        <w:rPr>
          <w:rFonts w:hint="cs"/>
          <w:rtl/>
        </w:rPr>
        <w:t xml:space="preserve"> می‌گردد:</w:t>
      </w:r>
    </w:p>
    <w:p w:rsidR="00077456" w:rsidRDefault="009D7ECF" w:rsidP="00077456">
      <w:pPr>
        <w:jc w:val="center"/>
        <w:rPr>
          <w:rFonts w:hint="cs"/>
          <w:rtl/>
        </w:rPr>
      </w:pPr>
      <w:r w:rsidRPr="009D7ECF">
        <w:rPr>
          <w:rFonts w:hint="cs"/>
          <w:rtl/>
        </w:rPr>
        <w:drawing>
          <wp:inline distT="0" distB="0" distL="0" distR="0">
            <wp:extent cx="2371725" cy="3886200"/>
            <wp:effectExtent l="19050" t="0" r="9525" b="0"/>
            <wp:docPr id="59" name="Picture 17" descr="moshtari_mas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oshtari_masir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CDC" w:rsidRDefault="006A4CDC" w:rsidP="006A4CDC">
      <w:pPr>
        <w:jc w:val="center"/>
        <w:rPr>
          <w:rFonts w:hint="cs"/>
          <w:rtl/>
        </w:rPr>
      </w:pPr>
      <w:r>
        <w:rPr>
          <w:rFonts w:hint="cs"/>
          <w:rtl/>
          <w:lang w:bidi="fa-IR"/>
        </w:rPr>
        <w:t>فرم مسیر مشتری</w:t>
      </w:r>
    </w:p>
    <w:p w:rsidR="00E17DF7" w:rsidRDefault="00677318" w:rsidP="00A76E7A">
      <w:pPr>
        <w:jc w:val="center"/>
        <w:rPr>
          <w:rFonts w:hint="cs"/>
          <w:rtl/>
        </w:rPr>
      </w:pPr>
      <w:r w:rsidRPr="00677318">
        <w:rPr>
          <w:rtl/>
        </w:rPr>
        <w:br/>
      </w:r>
      <w:r w:rsidR="00A76E7A" w:rsidRPr="00A76E7A">
        <w:rPr>
          <w:rFonts w:hint="cs"/>
          <w:rtl/>
        </w:rPr>
        <w:lastRenderedPageBreak/>
        <w:drawing>
          <wp:inline distT="0" distB="0" distL="0" distR="0">
            <wp:extent cx="2409825" cy="3952875"/>
            <wp:effectExtent l="19050" t="0" r="9525" b="0"/>
            <wp:docPr id="58" name="Picture 18" descr="mosht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oshtari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CDC" w:rsidRDefault="006A4CDC" w:rsidP="006A4CDC">
      <w:pPr>
        <w:jc w:val="center"/>
        <w:rPr>
          <w:rFonts w:hint="cs"/>
          <w:rtl/>
        </w:rPr>
      </w:pPr>
      <w:r>
        <w:rPr>
          <w:rFonts w:hint="cs"/>
          <w:rtl/>
          <w:lang w:bidi="fa-IR"/>
        </w:rPr>
        <w:t>فرم اطلاعات مشتری</w:t>
      </w:r>
    </w:p>
    <w:p w:rsidR="006E5035" w:rsidRDefault="0069358B" w:rsidP="006E5035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br/>
      </w:r>
    </w:p>
    <w:p w:rsidR="006E5035" w:rsidRDefault="006E5035">
      <w:pPr>
        <w:widowControl/>
        <w:bidi w:val="0"/>
        <w:spacing w:line="240" w:lineRule="auto"/>
        <w:rPr>
          <w:lang w:bidi="fa-IR"/>
        </w:rPr>
      </w:pPr>
      <w:r>
        <w:rPr>
          <w:rtl/>
          <w:lang w:bidi="fa-IR"/>
        </w:rPr>
        <w:br w:type="page"/>
      </w:r>
    </w:p>
    <w:p w:rsidR="006E5035" w:rsidRDefault="006E5035" w:rsidP="006E5035">
      <w:pPr>
        <w:pStyle w:val="Heading1"/>
        <w:rPr>
          <w:rFonts w:hint="cs"/>
          <w:lang w:bidi="fa-IR"/>
        </w:rPr>
      </w:pPr>
      <w:r>
        <w:rPr>
          <w:rFonts w:hint="cs"/>
          <w:rtl/>
          <w:lang w:bidi="fa-IR"/>
        </w:rPr>
        <w:lastRenderedPageBreak/>
        <w:t>ابزار</w:t>
      </w:r>
    </w:p>
    <w:p w:rsidR="006E5035" w:rsidRDefault="006E5035" w:rsidP="006E503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قسمت برای دسترسی به امکانات متنوع و تنظیمات برنامه به کار می‌رود:</w:t>
      </w:r>
    </w:p>
    <w:p w:rsidR="00B82ADA" w:rsidRDefault="00B82ADA" w:rsidP="00B82ADA">
      <w:pPr>
        <w:jc w:val="center"/>
        <w:rPr>
          <w:rFonts w:hint="cs"/>
          <w:rtl/>
          <w:lang w:bidi="fa-IR"/>
        </w:rPr>
      </w:pPr>
      <w:r w:rsidRPr="00B82ADA">
        <w:rPr>
          <w:rFonts w:hint="cs"/>
          <w:rtl/>
          <w:lang w:bidi="fa-IR"/>
        </w:rPr>
        <w:drawing>
          <wp:inline distT="0" distB="0" distL="0" distR="0">
            <wp:extent cx="2343150" cy="3838575"/>
            <wp:effectExtent l="19050" t="0" r="0" b="0"/>
            <wp:docPr id="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ADA" w:rsidRDefault="00B82ADA">
      <w:pPr>
        <w:widowControl/>
        <w:bidi w:val="0"/>
        <w:spacing w:line="240" w:lineRule="auto"/>
        <w:rPr>
          <w:rFonts w:ascii="Arial" w:hAnsi="Arial" w:cs="B Titr"/>
          <w:b/>
          <w:sz w:val="20"/>
          <w:szCs w:val="32"/>
          <w:rtl/>
          <w:lang w:bidi="fa-IR"/>
        </w:rPr>
      </w:pPr>
      <w:r>
        <w:rPr>
          <w:rtl/>
          <w:lang w:bidi="fa-IR"/>
        </w:rPr>
        <w:br w:type="page"/>
      </w:r>
    </w:p>
    <w:p w:rsidR="006E5035" w:rsidRDefault="006E5035" w:rsidP="006E5035">
      <w:pPr>
        <w:pStyle w:val="Heading2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تهیه و بازیابی پشتیبان </w:t>
      </w:r>
    </w:p>
    <w:p w:rsidR="006E5035" w:rsidRDefault="006E5035" w:rsidP="006E503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این گزینه برای بپشتیبانگیری از یانک اطلاعات و بازیابی آن به کار می رود </w:t>
      </w:r>
    </w:p>
    <w:p w:rsidR="006E5035" w:rsidRDefault="006E5035" w:rsidP="006E503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حالت بازیابی فرمی به شکل زیر شامل لیستی از همه تسخه‌های پشتیبان پدیدار می‌شود:</w:t>
      </w:r>
    </w:p>
    <w:p w:rsidR="006E5035" w:rsidRDefault="006E5035" w:rsidP="006E5035">
      <w:pPr>
        <w:rPr>
          <w:rFonts w:hint="cs"/>
          <w:rtl/>
          <w:lang w:bidi="fa-IR"/>
        </w:rPr>
      </w:pPr>
    </w:p>
    <w:p w:rsidR="006E5035" w:rsidRPr="006E5035" w:rsidRDefault="006E5035" w:rsidP="006E5035">
      <w:pPr>
        <w:jc w:val="center"/>
        <w:rPr>
          <w:rFonts w:hint="cs"/>
          <w:rtl/>
          <w:lang w:bidi="fa-IR"/>
        </w:rPr>
      </w:pPr>
      <w:r w:rsidRPr="006E5035">
        <w:rPr>
          <w:rFonts w:hint="cs"/>
          <w:rtl/>
          <w:lang w:bidi="fa-IR"/>
        </w:rPr>
        <w:drawing>
          <wp:inline distT="0" distB="0" distL="0" distR="0">
            <wp:extent cx="2400300" cy="3933825"/>
            <wp:effectExtent l="19050" t="0" r="0" b="0"/>
            <wp:docPr id="61" name="Picture 20" descr="re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estore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035" w:rsidRDefault="006E5035" w:rsidP="006E5035">
      <w:pPr>
        <w:pStyle w:val="Heading2"/>
        <w:rPr>
          <w:rFonts w:hint="cs"/>
          <w:rtl/>
          <w:lang w:bidi="fa-IR"/>
        </w:rPr>
      </w:pPr>
      <w:r>
        <w:rPr>
          <w:rtl/>
          <w:lang w:bidi="fa-IR"/>
        </w:rPr>
        <w:br w:type="page"/>
      </w:r>
      <w:r w:rsidRPr="006E5035">
        <w:rPr>
          <w:rtl/>
          <w:lang w:bidi="fa-IR"/>
        </w:rPr>
        <w:lastRenderedPageBreak/>
        <w:t xml:space="preserve"> </w:t>
      </w:r>
      <w:r w:rsidR="00E44B56">
        <w:rPr>
          <w:rFonts w:hint="cs"/>
          <w:rtl/>
          <w:lang w:bidi="fa-IR"/>
        </w:rPr>
        <w:t>تغییر گذرواژه</w:t>
      </w:r>
    </w:p>
    <w:p w:rsidR="00E44B56" w:rsidRDefault="00E44B56" w:rsidP="00E44B56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انتخاب این گزینه </w:t>
      </w:r>
      <w:r w:rsidR="006B159D">
        <w:rPr>
          <w:rFonts w:hint="cs"/>
          <w:rtl/>
          <w:lang w:bidi="fa-IR"/>
        </w:rPr>
        <w:t>پنجره تغییر رمز عبور ظاهر می‌گردد:</w:t>
      </w:r>
    </w:p>
    <w:p w:rsidR="00B82ADA" w:rsidRDefault="00B82ADA" w:rsidP="00B82ADA">
      <w:pPr>
        <w:jc w:val="center"/>
        <w:rPr>
          <w:rFonts w:hint="cs"/>
          <w:rtl/>
          <w:lang w:bidi="fa-IR"/>
        </w:rPr>
      </w:pPr>
      <w:r w:rsidRPr="00B82ADA">
        <w:rPr>
          <w:rFonts w:hint="cs"/>
          <w:rtl/>
          <w:lang w:bidi="fa-IR"/>
        </w:rPr>
        <w:drawing>
          <wp:inline distT="0" distB="0" distL="0" distR="0">
            <wp:extent cx="2381250" cy="3914775"/>
            <wp:effectExtent l="19050" t="0" r="0" b="0"/>
            <wp:docPr id="65" name="Picture 21" descr="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assword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ADA" w:rsidRDefault="00B82ADA" w:rsidP="00B82ADA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فرم تغییر رمز ورود</w:t>
      </w:r>
      <w:r>
        <w:rPr>
          <w:rFonts w:hint="cs"/>
          <w:rtl/>
          <w:lang w:bidi="fa-IR"/>
        </w:rPr>
        <w:br/>
      </w:r>
    </w:p>
    <w:p w:rsidR="00B82ADA" w:rsidRDefault="00B82ADA">
      <w:pPr>
        <w:widowControl/>
        <w:bidi w:val="0"/>
        <w:spacing w:line="240" w:lineRule="auto"/>
        <w:rPr>
          <w:rFonts w:ascii="Arial" w:hAnsi="Arial" w:cs="B Titr"/>
          <w:b/>
          <w:sz w:val="20"/>
          <w:szCs w:val="32"/>
          <w:rtl/>
          <w:lang w:bidi="fa-IR"/>
        </w:rPr>
      </w:pPr>
      <w:r>
        <w:rPr>
          <w:rtl/>
          <w:lang w:bidi="fa-IR"/>
        </w:rPr>
        <w:br w:type="page"/>
      </w:r>
    </w:p>
    <w:p w:rsidR="00E44B56" w:rsidRDefault="00E44B56" w:rsidP="00E44B56">
      <w:pPr>
        <w:pStyle w:val="Heading2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تبادل اطلاعات </w:t>
      </w:r>
    </w:p>
    <w:p w:rsidR="007D4E7F" w:rsidRDefault="006B159D" w:rsidP="007D4E7F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با انتخاب این گزینه پنجره تبادل اطلاعات اینبار به شکل زیر ظاهر می‌گردد:</w:t>
      </w:r>
    </w:p>
    <w:p w:rsidR="007C0E08" w:rsidRDefault="00FF60F4" w:rsidP="007C0E08">
      <w:pPr>
        <w:pStyle w:val="Heading2"/>
        <w:numPr>
          <w:ilvl w:val="0"/>
          <w:numId w:val="0"/>
        </w:numPr>
        <w:jc w:val="center"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>
            <wp:extent cx="2352675" cy="3914775"/>
            <wp:effectExtent l="19050" t="0" r="9525" b="0"/>
            <wp:docPr id="30" name="Picture 30" descr="D:\MyWork\14.PDA\1. Business Models &amp; Requirements\demo\smart visit pics\smartvisit_gpr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MyWork\14.PDA\1. Business Models &amp; Requirements\demo\smart visit pics\smartvisit_gprs2.JP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59D" w:rsidRDefault="006B159D" w:rsidP="006B159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زدن دگمه </w:t>
      </w:r>
      <w:r>
        <w:rPr>
          <w:noProof/>
          <w:lang w:bidi="fa-IR"/>
        </w:rPr>
        <w:drawing>
          <wp:inline distT="0" distB="0" distL="0" distR="0">
            <wp:extent cx="266065" cy="255270"/>
            <wp:effectExtent l="19050" t="0" r="635" b="0"/>
            <wp:docPr id="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اطلاعات </w:t>
      </w:r>
      <w:r>
        <w:rPr>
          <w:rFonts w:hint="cs"/>
          <w:b/>
          <w:bCs/>
          <w:u w:val="single"/>
          <w:rtl/>
          <w:lang w:bidi="fa-IR"/>
        </w:rPr>
        <w:t xml:space="preserve">سربرگهای ارسال نشده </w:t>
      </w:r>
      <w:r>
        <w:rPr>
          <w:rFonts w:hint="cs"/>
          <w:rtl/>
          <w:lang w:bidi="fa-IR"/>
        </w:rPr>
        <w:t>شروع به ارسال می‌گردد.</w:t>
      </w:r>
    </w:p>
    <w:p w:rsidR="00D00305" w:rsidRDefault="006B159D" w:rsidP="006B159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فعالیتهای هنگام ارسال بر روی صفحه مشاهده خواهند شد که در صورت بروز خطا می‌توان خطای صورت گرفته را در یک فایل بر روی </w:t>
      </w:r>
      <w:r>
        <w:rPr>
          <w:lang w:bidi="fa-IR"/>
        </w:rPr>
        <w:t>storage card</w:t>
      </w:r>
      <w:r>
        <w:rPr>
          <w:rFonts w:hint="cs"/>
          <w:rtl/>
          <w:lang w:bidi="fa-IR"/>
        </w:rPr>
        <w:t xml:space="preserve"> با استفاده از دگمه </w:t>
      </w:r>
      <w:r w:rsidR="00D00305">
        <w:rPr>
          <w:rFonts w:hint="cs"/>
          <w:noProof/>
          <w:lang w:bidi="fa-IR"/>
        </w:rPr>
        <w:drawing>
          <wp:inline distT="0" distB="0" distL="0" distR="0">
            <wp:extent cx="159385" cy="138430"/>
            <wp:effectExtent l="19050" t="0" r="0" b="0"/>
            <wp:docPr id="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" cy="13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0305">
        <w:rPr>
          <w:rFonts w:hint="cs"/>
          <w:rtl/>
          <w:lang w:bidi="fa-IR"/>
        </w:rPr>
        <w:t xml:space="preserve"> ذخیره کرد و آنرا برای کارشناسان مرکز فرستاد.</w:t>
      </w:r>
    </w:p>
    <w:p w:rsidR="00280A30" w:rsidRDefault="00D00305" w:rsidP="00D00305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استفاده از دگمه </w:t>
      </w:r>
      <w:r>
        <w:rPr>
          <w:noProof/>
          <w:lang w:bidi="fa-IR"/>
        </w:rPr>
        <w:drawing>
          <wp:inline distT="0" distB="0" distL="0" distR="0">
            <wp:extent cx="340360" cy="266065"/>
            <wp:effectExtent l="19050" t="0" r="2540" b="0"/>
            <wp:docPr id="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" cy="26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همه درخواستها و مرجوعیها را مجدد ارسال کرد.</w:t>
      </w:r>
    </w:p>
    <w:p w:rsidR="006B159D" w:rsidRDefault="00280A30" w:rsidP="00280A30">
      <w:pPr>
        <w:rPr>
          <w:rFonts w:ascii="Arial" w:hAnsi="Arial" w:cs="B Titr" w:hint="cs"/>
          <w:sz w:val="20"/>
          <w:szCs w:val="32"/>
          <w:rtl/>
          <w:lang w:bidi="fa-IR"/>
        </w:rPr>
      </w:pPr>
      <w:r>
        <w:rPr>
          <w:rFonts w:hint="cs"/>
          <w:rtl/>
          <w:lang w:bidi="fa-IR"/>
        </w:rPr>
        <w:t xml:space="preserve">با استفاده از دگمه </w:t>
      </w:r>
      <w:r>
        <w:rPr>
          <w:rFonts w:hint="cs"/>
          <w:noProof/>
          <w:lang w:bidi="fa-IR"/>
        </w:rPr>
        <w:drawing>
          <wp:inline distT="0" distB="0" distL="0" distR="0">
            <wp:extent cx="233680" cy="223520"/>
            <wp:effectExtent l="19050" t="0" r="0" b="0"/>
            <wp:docPr id="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2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جدیدترین اطلاعات پایه نظیر موجودی و نرخ کالاها دریافت و بروزرسانی می‌شود.</w:t>
      </w:r>
      <w:r w:rsidR="007C0E08">
        <w:rPr>
          <w:rtl/>
          <w:lang w:bidi="fa-IR"/>
        </w:rPr>
        <w:br w:type="page"/>
      </w:r>
    </w:p>
    <w:p w:rsidR="002A43C8" w:rsidRDefault="00504072" w:rsidP="007D4E7F">
      <w:pPr>
        <w:pStyle w:val="Heading2"/>
        <w:rPr>
          <w:rFonts w:hint="cs"/>
          <w:lang w:bidi="fa-IR"/>
        </w:rPr>
      </w:pPr>
      <w:r>
        <w:rPr>
          <w:rFonts w:hint="cs"/>
          <w:rtl/>
          <w:lang w:bidi="fa-IR"/>
        </w:rPr>
        <w:lastRenderedPageBreak/>
        <w:t>فرم تنظیمات</w:t>
      </w:r>
    </w:p>
    <w:p w:rsidR="002A43C8" w:rsidRDefault="002A43C8" w:rsidP="002A43C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این پنجره تنظیمات مورد نیاز برنامه ذخیره می‌گردد. </w:t>
      </w:r>
    </w:p>
    <w:p w:rsidR="002A43C8" w:rsidRDefault="002A43C8" w:rsidP="002A43C8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برای ذخیره تنظیمات پیش‌فرض همه گزینه‌ها را باید پاک کرد:</w:t>
      </w:r>
    </w:p>
    <w:p w:rsidR="00E66C80" w:rsidRDefault="00FF60F4" w:rsidP="002A43C8">
      <w:pPr>
        <w:jc w:val="center"/>
        <w:rPr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400300" cy="3943350"/>
            <wp:effectExtent l="19050" t="0" r="0" b="0"/>
            <wp:docPr id="23" name="Picture 23" descr="setting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ttingd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BF5" w:rsidRDefault="00E66C80" w:rsidP="000B6F92">
      <w:pPr>
        <w:jc w:val="center"/>
        <w:rPr>
          <w:rtl/>
          <w:lang w:bidi="fa-IR"/>
        </w:rPr>
      </w:pPr>
      <w:r>
        <w:rPr>
          <w:lang w:bidi="fa-IR"/>
        </w:rPr>
        <w:br/>
      </w:r>
    </w:p>
    <w:sectPr w:rsidR="004D7BF5" w:rsidSect="00E20703">
      <w:headerReference w:type="default" r:id="rId48"/>
      <w:footerReference w:type="default" r:id="rId4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2AE2" w:rsidRDefault="00832AE2">
      <w:r>
        <w:separator/>
      </w:r>
    </w:p>
  </w:endnote>
  <w:endnote w:type="continuationSeparator" w:id="1">
    <w:p w:rsidR="00832AE2" w:rsidRDefault="00832A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azanin">
    <w:charset w:val="B2"/>
    <w:family w:val="auto"/>
    <w:pitch w:val="variable"/>
    <w:sig w:usb0="00006001" w:usb1="00000000" w:usb2="00000000" w:usb3="00000000" w:csb0="00000040" w:csb1="00000000"/>
  </w:font>
  <w:font w:name="Yagut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Lotus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6324"/>
    </w:tblGrid>
    <w:tr w:rsidR="00170020" w:rsidRPr="00622F7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70020" w:rsidRPr="00BD726F" w:rsidRDefault="00170020" w:rsidP="00407F67">
          <w:pPr>
            <w:bidi w:val="0"/>
            <w:ind w:right="360"/>
            <w:rPr>
              <w:i/>
              <w:iCs/>
              <w:szCs w:val="24"/>
              <w:lang w:bidi="fa-IR"/>
            </w:rPr>
          </w:pPr>
          <w:r w:rsidRPr="00BD726F">
            <w:rPr>
              <w:i/>
              <w:iCs/>
              <w:szCs w:val="24"/>
              <w:lang w:bidi="fa-IR"/>
            </w:rPr>
            <w:t xml:space="preserve"> </w:t>
          </w:r>
          <w:r w:rsidRPr="00BD726F">
            <w:rPr>
              <w:rFonts w:hint="cs"/>
              <w:i/>
              <w:iCs/>
              <w:szCs w:val="24"/>
              <w:rtl/>
              <w:lang w:bidi="fa-IR"/>
            </w:rPr>
            <w:t xml:space="preserve"> </w:t>
          </w:r>
          <w:fldSimple w:instr=" NUMPAGES   \* MERGEFORMAT ">
            <w:r w:rsidR="0044103F" w:rsidRPr="0044103F">
              <w:rPr>
                <w:i/>
                <w:iCs/>
                <w:noProof/>
                <w:szCs w:val="24"/>
                <w:lang w:bidi="fa-IR"/>
              </w:rPr>
              <w:t>22</w:t>
            </w:r>
          </w:fldSimple>
          <w:r w:rsidRPr="00BD726F">
            <w:rPr>
              <w:i/>
              <w:iCs/>
              <w:szCs w:val="24"/>
              <w:lang w:bidi="fa-IR"/>
            </w:rPr>
            <w:t xml:space="preserve"> </w:t>
          </w:r>
          <w:r w:rsidRPr="00BD726F">
            <w:rPr>
              <w:rFonts w:hint="cs"/>
              <w:i/>
              <w:iCs/>
              <w:szCs w:val="24"/>
              <w:rtl/>
              <w:lang w:bidi="fa-IR"/>
            </w:rPr>
            <w:t>از</w:t>
          </w:r>
          <w:r w:rsidRPr="00BD726F">
            <w:rPr>
              <w:i/>
              <w:iCs/>
              <w:szCs w:val="24"/>
              <w:lang w:bidi="fa-IR"/>
            </w:rPr>
            <w:t xml:space="preserve"> </w:t>
          </w:r>
          <w:r w:rsidR="003D65F4" w:rsidRPr="00BD726F">
            <w:rPr>
              <w:i/>
              <w:iCs/>
              <w:sz w:val="20"/>
              <w:szCs w:val="20"/>
              <w:rtl/>
              <w:lang w:bidi="fa-IR"/>
            </w:rPr>
            <w:fldChar w:fldCharType="begin"/>
          </w:r>
          <w:r w:rsidRPr="00BD726F">
            <w:rPr>
              <w:i/>
              <w:iCs/>
              <w:sz w:val="20"/>
              <w:szCs w:val="20"/>
              <w:rtl/>
              <w:lang w:bidi="fa-IR"/>
            </w:rPr>
            <w:instrText xml:space="preserve"> </w:instrText>
          </w:r>
          <w:r w:rsidRPr="00BD726F">
            <w:rPr>
              <w:i/>
              <w:iCs/>
              <w:sz w:val="20"/>
              <w:szCs w:val="20"/>
              <w:lang w:bidi="fa-IR"/>
            </w:rPr>
            <w:instrText>PAGE  \* Arabic  \* MERGEFORMAT</w:instrText>
          </w:r>
          <w:r w:rsidRPr="00BD726F">
            <w:rPr>
              <w:i/>
              <w:iCs/>
              <w:sz w:val="20"/>
              <w:szCs w:val="20"/>
              <w:rtl/>
              <w:lang w:bidi="fa-IR"/>
            </w:rPr>
            <w:instrText xml:space="preserve"> </w:instrText>
          </w:r>
          <w:r w:rsidR="003D65F4" w:rsidRPr="00BD726F">
            <w:rPr>
              <w:i/>
              <w:iCs/>
              <w:sz w:val="20"/>
              <w:szCs w:val="20"/>
              <w:rtl/>
              <w:lang w:bidi="fa-IR"/>
            </w:rPr>
            <w:fldChar w:fldCharType="separate"/>
          </w:r>
          <w:r w:rsidR="0044103F">
            <w:rPr>
              <w:i/>
              <w:iCs/>
              <w:noProof/>
              <w:sz w:val="20"/>
              <w:szCs w:val="20"/>
              <w:rtl/>
              <w:lang w:bidi="fa-IR"/>
            </w:rPr>
            <w:t>15</w:t>
          </w:r>
          <w:r w:rsidR="003D65F4" w:rsidRPr="00BD726F">
            <w:rPr>
              <w:i/>
              <w:iCs/>
              <w:sz w:val="20"/>
              <w:szCs w:val="20"/>
              <w:rtl/>
              <w:lang w:bidi="fa-IR"/>
            </w:rPr>
            <w:fldChar w:fldCharType="end"/>
          </w:r>
          <w:r w:rsidRPr="00BD726F">
            <w:rPr>
              <w:rFonts w:hint="cs"/>
              <w:i/>
              <w:iCs/>
              <w:szCs w:val="24"/>
              <w:rtl/>
              <w:lang w:bidi="fa-IR"/>
            </w:rPr>
            <w:t xml:space="preserve"> </w:t>
          </w:r>
          <w:r w:rsidRPr="00BD726F">
            <w:rPr>
              <w:rFonts w:cs="Yagut" w:hint="cs"/>
              <w:b/>
              <w:bCs/>
              <w:i/>
              <w:iCs/>
              <w:sz w:val="20"/>
              <w:szCs w:val="20"/>
              <w:rtl/>
              <w:lang w:bidi="fa-IR"/>
            </w:rPr>
            <w:t>صفحه</w:t>
          </w:r>
          <w:r w:rsidRPr="00BD726F">
            <w:rPr>
              <w:rFonts w:hint="cs"/>
              <w:i/>
              <w:iCs/>
              <w:szCs w:val="24"/>
              <w:rtl/>
              <w:lang w:bidi="fa-IR"/>
            </w:rPr>
            <w:t xml:space="preserve"> </w:t>
          </w:r>
        </w:p>
      </w:tc>
      <w:tc>
        <w:tcPr>
          <w:tcW w:w="6324" w:type="dxa"/>
          <w:tcBorders>
            <w:top w:val="nil"/>
            <w:left w:val="nil"/>
            <w:bottom w:val="nil"/>
            <w:right w:val="nil"/>
          </w:tcBorders>
        </w:tcPr>
        <w:p w:rsidR="00170020" w:rsidRPr="00BD726F" w:rsidRDefault="00170020" w:rsidP="00170020">
          <w:pPr>
            <w:rPr>
              <w:rFonts w:cs="Yagut"/>
              <w:b/>
              <w:bCs/>
              <w:i/>
              <w:iCs/>
              <w:sz w:val="20"/>
              <w:szCs w:val="20"/>
              <w:lang w:bidi="fa-IR"/>
            </w:rPr>
          </w:pPr>
          <w:r w:rsidRPr="00BD726F">
            <w:rPr>
              <w:rFonts w:cs="Yagut" w:hint="cs"/>
              <w:b/>
              <w:bCs/>
              <w:i/>
              <w:iCs/>
              <w:sz w:val="20"/>
              <w:szCs w:val="20"/>
              <w:rtl/>
              <w:lang w:bidi="fa-IR"/>
            </w:rPr>
            <w:t>فناوری اط</w:t>
          </w:r>
          <w:r w:rsidR="00BD726F" w:rsidRPr="00BD726F">
            <w:rPr>
              <w:rFonts w:cs="Yagut" w:hint="cs"/>
              <w:b/>
              <w:bCs/>
              <w:i/>
              <w:iCs/>
              <w:sz w:val="20"/>
              <w:szCs w:val="20"/>
              <w:rtl/>
              <w:lang w:bidi="fa-IR"/>
            </w:rPr>
            <w:t>لاعات و ارتباطات گروه صنعتی مينو</w:t>
          </w:r>
        </w:p>
      </w:tc>
    </w:tr>
  </w:tbl>
  <w:p w:rsidR="00170020" w:rsidRPr="00622F7C" w:rsidRDefault="00170020">
    <w:pPr>
      <w:pStyle w:val="Footer"/>
      <w:rPr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2AE2" w:rsidRDefault="00832AE2">
      <w:r>
        <w:separator/>
      </w:r>
    </w:p>
  </w:footnote>
  <w:footnote w:type="continuationSeparator" w:id="1">
    <w:p w:rsidR="00832AE2" w:rsidRDefault="00832A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020" w:rsidRDefault="00170020"/>
  <w:p w:rsidR="00170020" w:rsidRDefault="00170020">
    <w:pPr>
      <w:pBdr>
        <w:top w:val="single" w:sz="6" w:space="1" w:color="auto"/>
      </w:pBdr>
    </w:pPr>
  </w:p>
  <w:p w:rsidR="00170020" w:rsidRPr="00611CA9" w:rsidRDefault="00170020" w:rsidP="00522A66">
    <w:pPr>
      <w:pBdr>
        <w:bottom w:val="single" w:sz="6" w:space="1" w:color="auto"/>
      </w:pBdr>
      <w:rPr>
        <w:rFonts w:ascii="Arial" w:hAnsi="Arial" w:cs="Yagut"/>
        <w:b/>
        <w:sz w:val="48"/>
        <w:szCs w:val="48"/>
        <w:lang w:bidi="fa-IR"/>
      </w:rPr>
    </w:pPr>
    <w:r>
      <w:rPr>
        <w:rFonts w:ascii="Arial" w:hAnsi="Arial" w:cs="Yagut" w:hint="cs"/>
        <w:b/>
        <w:sz w:val="48"/>
        <w:szCs w:val="48"/>
        <w:rtl/>
        <w:lang w:bidi="fa-IR"/>
      </w:rPr>
      <w:t>گروه صنعتي مينو</w:t>
    </w:r>
  </w:p>
  <w:p w:rsidR="00170020" w:rsidRDefault="00170020">
    <w:pPr>
      <w:pBdr>
        <w:bottom w:val="single" w:sz="6" w:space="1" w:color="auto"/>
      </w:pBdr>
      <w:jc w:val="right"/>
    </w:pPr>
  </w:p>
  <w:p w:rsidR="00170020" w:rsidRDefault="0017002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4077"/>
      <w:gridCol w:w="5481"/>
    </w:tblGrid>
    <w:tr w:rsidR="00170020" w:rsidRPr="00622F7C">
      <w:tc>
        <w:tcPr>
          <w:tcW w:w="4077" w:type="dxa"/>
        </w:tcPr>
        <w:p w:rsidR="00170020" w:rsidRPr="00622F7C" w:rsidRDefault="00170020" w:rsidP="00C5375E">
          <w:pPr>
            <w:rPr>
              <w:szCs w:val="24"/>
              <w:rtl/>
              <w:lang w:bidi="fa-IR"/>
            </w:rPr>
          </w:pPr>
          <w:r w:rsidRPr="00622F7C">
            <w:rPr>
              <w:rFonts w:hint="cs"/>
              <w:szCs w:val="24"/>
              <w:rtl/>
              <w:lang w:bidi="fa-IR"/>
            </w:rPr>
            <w:t xml:space="preserve">تاريخ: </w:t>
          </w:r>
          <w:r w:rsidR="00C5375E">
            <w:rPr>
              <w:rFonts w:hint="cs"/>
              <w:szCs w:val="24"/>
              <w:rtl/>
              <w:lang w:bidi="fa-IR"/>
            </w:rPr>
            <w:t>19</w:t>
          </w:r>
          <w:r w:rsidR="00D81C1C">
            <w:rPr>
              <w:rFonts w:hint="cs"/>
              <w:szCs w:val="24"/>
              <w:rtl/>
              <w:lang w:bidi="fa-IR"/>
            </w:rPr>
            <w:t>/2/1390</w:t>
          </w:r>
        </w:p>
      </w:tc>
      <w:tc>
        <w:tcPr>
          <w:tcW w:w="5481" w:type="dxa"/>
        </w:tcPr>
        <w:p w:rsidR="00170020" w:rsidRPr="00622F7C" w:rsidRDefault="00170020" w:rsidP="00AF32AC">
          <w:pPr>
            <w:tabs>
              <w:tab w:val="left" w:pos="1135"/>
            </w:tabs>
            <w:spacing w:before="40"/>
            <w:ind w:left="4320" w:right="68" w:hanging="4320"/>
            <w:rPr>
              <w:szCs w:val="24"/>
              <w:rtl/>
              <w:lang w:bidi="fa-IR"/>
            </w:rPr>
          </w:pPr>
          <w:r>
            <w:rPr>
              <w:rFonts w:hint="cs"/>
              <w:szCs w:val="24"/>
              <w:rtl/>
              <w:lang w:bidi="fa-IR"/>
            </w:rPr>
            <w:t>نام سند:</w:t>
          </w:r>
          <w:r w:rsidR="00AF32AC">
            <w:rPr>
              <w:rFonts w:hint="cs"/>
              <w:szCs w:val="24"/>
              <w:rtl/>
              <w:lang w:bidi="fa-IR"/>
            </w:rPr>
            <w:t xml:space="preserve"> سامانه ثبت سفارش </w:t>
          </w:r>
          <w:r w:rsidR="00F84A7F">
            <w:rPr>
              <w:rFonts w:hint="cs"/>
              <w:szCs w:val="24"/>
              <w:rtl/>
              <w:lang w:bidi="fa-IR"/>
            </w:rPr>
            <w:t>هوشمند</w:t>
          </w:r>
        </w:p>
      </w:tc>
    </w:tr>
    <w:tr w:rsidR="00170020" w:rsidRPr="00622F7C">
      <w:tc>
        <w:tcPr>
          <w:tcW w:w="4077" w:type="dxa"/>
        </w:tcPr>
        <w:p w:rsidR="00170020" w:rsidRPr="00622F7C" w:rsidRDefault="00170020" w:rsidP="00C5375E">
          <w:pPr>
            <w:rPr>
              <w:szCs w:val="24"/>
              <w:rtl/>
              <w:lang w:bidi="fa-IR"/>
            </w:rPr>
          </w:pPr>
          <w:r w:rsidRPr="00622F7C">
            <w:rPr>
              <w:rFonts w:hint="cs"/>
              <w:szCs w:val="24"/>
              <w:rtl/>
              <w:lang w:bidi="fa-IR"/>
            </w:rPr>
            <w:t xml:space="preserve">نسخه سند: </w:t>
          </w:r>
          <w:r w:rsidR="00C0449E">
            <w:rPr>
              <w:rFonts w:hint="cs"/>
              <w:szCs w:val="24"/>
              <w:rtl/>
              <w:lang w:bidi="fa-IR"/>
            </w:rPr>
            <w:t>1.</w:t>
          </w:r>
          <w:r w:rsidR="00C5375E">
            <w:rPr>
              <w:rFonts w:hint="cs"/>
              <w:szCs w:val="24"/>
              <w:rtl/>
              <w:lang w:bidi="fa-IR"/>
            </w:rPr>
            <w:t>1</w:t>
          </w:r>
          <w:r w:rsidR="00C0449E">
            <w:rPr>
              <w:rFonts w:hint="cs"/>
              <w:szCs w:val="24"/>
              <w:rtl/>
              <w:lang w:bidi="fa-IR"/>
            </w:rPr>
            <w:t>.0</w:t>
          </w:r>
        </w:p>
      </w:tc>
      <w:tc>
        <w:tcPr>
          <w:tcW w:w="5481" w:type="dxa"/>
        </w:tcPr>
        <w:p w:rsidR="00170020" w:rsidRPr="00622F7C" w:rsidRDefault="00170020" w:rsidP="00C0449E">
          <w:pPr>
            <w:rPr>
              <w:szCs w:val="24"/>
              <w:rtl/>
              <w:lang w:bidi="fa-IR"/>
            </w:rPr>
          </w:pPr>
          <w:r w:rsidRPr="00622F7C">
            <w:rPr>
              <w:rFonts w:hint="cs"/>
              <w:szCs w:val="24"/>
              <w:rtl/>
              <w:lang w:bidi="fa-IR"/>
            </w:rPr>
            <w:t xml:space="preserve">نام </w:t>
          </w:r>
          <w:r>
            <w:rPr>
              <w:rFonts w:hint="cs"/>
              <w:szCs w:val="24"/>
              <w:rtl/>
              <w:lang w:bidi="fa-IR"/>
            </w:rPr>
            <w:t>حوزه</w:t>
          </w:r>
          <w:r w:rsidRPr="00622F7C">
            <w:rPr>
              <w:rFonts w:hint="cs"/>
              <w:szCs w:val="24"/>
              <w:rtl/>
              <w:lang w:bidi="fa-IR"/>
            </w:rPr>
            <w:t xml:space="preserve">: </w:t>
          </w:r>
          <w:r w:rsidR="00C0449E">
            <w:rPr>
              <w:rFonts w:hint="cs"/>
              <w:szCs w:val="24"/>
              <w:rtl/>
            </w:rPr>
            <w:t>فروش</w:t>
          </w:r>
        </w:p>
      </w:tc>
    </w:tr>
  </w:tbl>
  <w:p w:rsidR="00170020" w:rsidRPr="00622F7C" w:rsidRDefault="00170020">
    <w:pPr>
      <w:pStyle w:val="Header"/>
      <w:rPr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4C2C9F2E"/>
    <w:lvl w:ilvl="0">
      <w:start w:val="1"/>
      <w:numFmt w:val="decimal"/>
      <w:pStyle w:val="Heading1"/>
      <w:lvlText w:val="%1-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>
    <w:nsid w:val="02D37C26"/>
    <w:multiLevelType w:val="hybridMultilevel"/>
    <w:tmpl w:val="DEE827B6"/>
    <w:lvl w:ilvl="0" w:tplc="E7D452F4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>
    <w:nsid w:val="0EE773BD"/>
    <w:multiLevelType w:val="hybridMultilevel"/>
    <w:tmpl w:val="EDC40210"/>
    <w:lvl w:ilvl="0" w:tplc="688E82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9273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9C76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FCF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C0F4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36E0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30B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B08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22F2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EA96285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>
    <w:nsid w:val="2AB63E18"/>
    <w:multiLevelType w:val="multilevel"/>
    <w:tmpl w:val="4C2C9F2E"/>
    <w:lvl w:ilvl="0">
      <w:start w:val="1"/>
      <w:numFmt w:val="decimal"/>
      <w:lvlText w:val="%1-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>
    <w:nsid w:val="2BA210CC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>
    <w:nsid w:val="36E94EC0"/>
    <w:multiLevelType w:val="multilevel"/>
    <w:tmpl w:val="E4787A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>
    <w:nsid w:val="37805C80"/>
    <w:multiLevelType w:val="multilevel"/>
    <w:tmpl w:val="C28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>
    <w:nsid w:val="37B84DD1"/>
    <w:multiLevelType w:val="hybridMultilevel"/>
    <w:tmpl w:val="3A0ADD1C"/>
    <w:lvl w:ilvl="0" w:tplc="04090005">
      <w:start w:val="1"/>
      <w:numFmt w:val="bullet"/>
      <w:lvlText w:val="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9">
    <w:nsid w:val="3BB83489"/>
    <w:multiLevelType w:val="multilevel"/>
    <w:tmpl w:val="4C2C9F2E"/>
    <w:lvl w:ilvl="0">
      <w:start w:val="1"/>
      <w:numFmt w:val="decimal"/>
      <w:lvlText w:val="%1-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>
    <w:nsid w:val="3EC004E8"/>
    <w:multiLevelType w:val="hybridMultilevel"/>
    <w:tmpl w:val="4248215E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">
    <w:nsid w:val="4DB42C2F"/>
    <w:multiLevelType w:val="hybridMultilevel"/>
    <w:tmpl w:val="85F0C1AE"/>
    <w:lvl w:ilvl="0" w:tplc="EAA6630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110F36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4EFE2D03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>
    <w:nsid w:val="527350B5"/>
    <w:multiLevelType w:val="hybridMultilevel"/>
    <w:tmpl w:val="D88C18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2CD55EC"/>
    <w:multiLevelType w:val="hybridMultilevel"/>
    <w:tmpl w:val="1E866D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1682D38"/>
    <w:multiLevelType w:val="hybridMultilevel"/>
    <w:tmpl w:val="C6449AEC"/>
    <w:lvl w:ilvl="0" w:tplc="1AF69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523DFF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>
    <w:nsid w:val="6827616F"/>
    <w:multiLevelType w:val="hybridMultilevel"/>
    <w:tmpl w:val="39AC09D2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8">
    <w:nsid w:val="7E310496"/>
    <w:multiLevelType w:val="hybridMultilevel"/>
    <w:tmpl w:val="552621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E681E83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0">
    <w:nsid w:val="7F4003EC"/>
    <w:multiLevelType w:val="hybridMultilevel"/>
    <w:tmpl w:val="2A92883C"/>
    <w:lvl w:ilvl="0" w:tplc="9F40DF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8"/>
  </w:num>
  <w:num w:numId="4">
    <w:abstractNumId w:val="11"/>
  </w:num>
  <w:num w:numId="5">
    <w:abstractNumId w:val="16"/>
  </w:num>
  <w:num w:numId="6">
    <w:abstractNumId w:val="3"/>
  </w:num>
  <w:num w:numId="7">
    <w:abstractNumId w:val="12"/>
  </w:num>
  <w:num w:numId="8">
    <w:abstractNumId w:val="19"/>
  </w:num>
  <w:num w:numId="9">
    <w:abstractNumId w:val="10"/>
  </w:num>
  <w:num w:numId="10">
    <w:abstractNumId w:val="17"/>
  </w:num>
  <w:num w:numId="11">
    <w:abstractNumId w:val="1"/>
  </w:num>
  <w:num w:numId="12">
    <w:abstractNumId w:val="13"/>
  </w:num>
  <w:num w:numId="13">
    <w:abstractNumId w:val="6"/>
  </w:num>
  <w:num w:numId="14">
    <w:abstractNumId w:val="8"/>
  </w:num>
  <w:num w:numId="15">
    <w:abstractNumId w:val="14"/>
  </w:num>
  <w:num w:numId="16">
    <w:abstractNumId w:val="9"/>
  </w:num>
  <w:num w:numId="17">
    <w:abstractNumId w:val="4"/>
  </w:num>
  <w:num w:numId="18">
    <w:abstractNumId w:val="0"/>
  </w:num>
  <w:num w:numId="19">
    <w:abstractNumId w:val="15"/>
  </w:num>
  <w:num w:numId="20">
    <w:abstractNumId w:val="20"/>
  </w:num>
  <w:num w:numId="21">
    <w:abstractNumId w:val="7"/>
  </w:num>
  <w:num w:numId="2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stylePaneFormatFilter w:val="3F0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32ED"/>
    <w:rsid w:val="000016D0"/>
    <w:rsid w:val="00003F89"/>
    <w:rsid w:val="00007325"/>
    <w:rsid w:val="000109F7"/>
    <w:rsid w:val="000111C6"/>
    <w:rsid w:val="00011405"/>
    <w:rsid w:val="00012FB9"/>
    <w:rsid w:val="00014121"/>
    <w:rsid w:val="00014B99"/>
    <w:rsid w:val="000157DC"/>
    <w:rsid w:val="00015E6F"/>
    <w:rsid w:val="000166F6"/>
    <w:rsid w:val="00022E3E"/>
    <w:rsid w:val="00026971"/>
    <w:rsid w:val="00031DBB"/>
    <w:rsid w:val="00032621"/>
    <w:rsid w:val="00034729"/>
    <w:rsid w:val="00034DF3"/>
    <w:rsid w:val="00035191"/>
    <w:rsid w:val="000377D8"/>
    <w:rsid w:val="000405E5"/>
    <w:rsid w:val="00042DAE"/>
    <w:rsid w:val="000445C7"/>
    <w:rsid w:val="000446DC"/>
    <w:rsid w:val="00046F18"/>
    <w:rsid w:val="000478D9"/>
    <w:rsid w:val="000479C4"/>
    <w:rsid w:val="000503F7"/>
    <w:rsid w:val="00052DC8"/>
    <w:rsid w:val="000530AE"/>
    <w:rsid w:val="00053129"/>
    <w:rsid w:val="000531E6"/>
    <w:rsid w:val="00056BAC"/>
    <w:rsid w:val="000627B3"/>
    <w:rsid w:val="00064102"/>
    <w:rsid w:val="000642A8"/>
    <w:rsid w:val="00065169"/>
    <w:rsid w:val="00066B01"/>
    <w:rsid w:val="00067383"/>
    <w:rsid w:val="000705A7"/>
    <w:rsid w:val="0007119F"/>
    <w:rsid w:val="00071BC5"/>
    <w:rsid w:val="000728D6"/>
    <w:rsid w:val="00073A77"/>
    <w:rsid w:val="000757E8"/>
    <w:rsid w:val="000772AA"/>
    <w:rsid w:val="00077456"/>
    <w:rsid w:val="000802C9"/>
    <w:rsid w:val="000809D6"/>
    <w:rsid w:val="00081041"/>
    <w:rsid w:val="000837E9"/>
    <w:rsid w:val="00083967"/>
    <w:rsid w:val="00083AFB"/>
    <w:rsid w:val="00084635"/>
    <w:rsid w:val="00085BC2"/>
    <w:rsid w:val="00086D3E"/>
    <w:rsid w:val="000937B2"/>
    <w:rsid w:val="000952D5"/>
    <w:rsid w:val="0009639F"/>
    <w:rsid w:val="000A41C7"/>
    <w:rsid w:val="000A4F8A"/>
    <w:rsid w:val="000A611B"/>
    <w:rsid w:val="000B08E2"/>
    <w:rsid w:val="000B21E4"/>
    <w:rsid w:val="000B2945"/>
    <w:rsid w:val="000B328C"/>
    <w:rsid w:val="000B3839"/>
    <w:rsid w:val="000B3EB4"/>
    <w:rsid w:val="000B46FE"/>
    <w:rsid w:val="000B4ACA"/>
    <w:rsid w:val="000B56E5"/>
    <w:rsid w:val="000B6C7D"/>
    <w:rsid w:val="000B6F92"/>
    <w:rsid w:val="000C2AEC"/>
    <w:rsid w:val="000C5440"/>
    <w:rsid w:val="000C5B05"/>
    <w:rsid w:val="000D064E"/>
    <w:rsid w:val="000D15B1"/>
    <w:rsid w:val="000D1B77"/>
    <w:rsid w:val="000D2DE8"/>
    <w:rsid w:val="000D3D46"/>
    <w:rsid w:val="000D3EB2"/>
    <w:rsid w:val="000D60D2"/>
    <w:rsid w:val="000D6635"/>
    <w:rsid w:val="000E0745"/>
    <w:rsid w:val="000E1A59"/>
    <w:rsid w:val="000E21EC"/>
    <w:rsid w:val="000E2963"/>
    <w:rsid w:val="000E484D"/>
    <w:rsid w:val="000E56A8"/>
    <w:rsid w:val="000E68CF"/>
    <w:rsid w:val="000F06DB"/>
    <w:rsid w:val="000F2B3D"/>
    <w:rsid w:val="000F340E"/>
    <w:rsid w:val="000F45A9"/>
    <w:rsid w:val="000F6E13"/>
    <w:rsid w:val="000F6F19"/>
    <w:rsid w:val="0010073D"/>
    <w:rsid w:val="00100895"/>
    <w:rsid w:val="001039B7"/>
    <w:rsid w:val="00105859"/>
    <w:rsid w:val="00106E31"/>
    <w:rsid w:val="00112FE7"/>
    <w:rsid w:val="001146AA"/>
    <w:rsid w:val="00123834"/>
    <w:rsid w:val="00125C50"/>
    <w:rsid w:val="001264ED"/>
    <w:rsid w:val="001273E3"/>
    <w:rsid w:val="00127731"/>
    <w:rsid w:val="00130367"/>
    <w:rsid w:val="00130B07"/>
    <w:rsid w:val="00131BCE"/>
    <w:rsid w:val="00135307"/>
    <w:rsid w:val="001363F9"/>
    <w:rsid w:val="00136E4F"/>
    <w:rsid w:val="001373A8"/>
    <w:rsid w:val="00141E13"/>
    <w:rsid w:val="0014418C"/>
    <w:rsid w:val="00145104"/>
    <w:rsid w:val="0014579C"/>
    <w:rsid w:val="0015200B"/>
    <w:rsid w:val="00153174"/>
    <w:rsid w:val="001543B3"/>
    <w:rsid w:val="0015494F"/>
    <w:rsid w:val="00156840"/>
    <w:rsid w:val="00156FB9"/>
    <w:rsid w:val="00157A56"/>
    <w:rsid w:val="00160A02"/>
    <w:rsid w:val="00164F79"/>
    <w:rsid w:val="00166CE8"/>
    <w:rsid w:val="00170020"/>
    <w:rsid w:val="00171CFC"/>
    <w:rsid w:val="001726A9"/>
    <w:rsid w:val="001730B9"/>
    <w:rsid w:val="001731FB"/>
    <w:rsid w:val="001767DA"/>
    <w:rsid w:val="00177CFE"/>
    <w:rsid w:val="00181EF1"/>
    <w:rsid w:val="00182AB6"/>
    <w:rsid w:val="001830B9"/>
    <w:rsid w:val="00183756"/>
    <w:rsid w:val="00183F90"/>
    <w:rsid w:val="001840D7"/>
    <w:rsid w:val="0018428D"/>
    <w:rsid w:val="00184A9A"/>
    <w:rsid w:val="00184CC1"/>
    <w:rsid w:val="001858AB"/>
    <w:rsid w:val="00187B83"/>
    <w:rsid w:val="001900D6"/>
    <w:rsid w:val="001927F7"/>
    <w:rsid w:val="00192F31"/>
    <w:rsid w:val="00195631"/>
    <w:rsid w:val="00196392"/>
    <w:rsid w:val="00196698"/>
    <w:rsid w:val="00197A3C"/>
    <w:rsid w:val="001A0947"/>
    <w:rsid w:val="001A1787"/>
    <w:rsid w:val="001A350E"/>
    <w:rsid w:val="001A4E0C"/>
    <w:rsid w:val="001A6145"/>
    <w:rsid w:val="001B1169"/>
    <w:rsid w:val="001B1714"/>
    <w:rsid w:val="001B4180"/>
    <w:rsid w:val="001B5C6E"/>
    <w:rsid w:val="001B612E"/>
    <w:rsid w:val="001B6D7B"/>
    <w:rsid w:val="001B711C"/>
    <w:rsid w:val="001B7DE1"/>
    <w:rsid w:val="001C0994"/>
    <w:rsid w:val="001C19E4"/>
    <w:rsid w:val="001C27C7"/>
    <w:rsid w:val="001C283B"/>
    <w:rsid w:val="001C28D2"/>
    <w:rsid w:val="001C3C34"/>
    <w:rsid w:val="001C47DF"/>
    <w:rsid w:val="001C77A7"/>
    <w:rsid w:val="001C7F9F"/>
    <w:rsid w:val="001D6C93"/>
    <w:rsid w:val="001E12C4"/>
    <w:rsid w:val="001E2B2B"/>
    <w:rsid w:val="001E3A7E"/>
    <w:rsid w:val="001E4D4D"/>
    <w:rsid w:val="001E57FE"/>
    <w:rsid w:val="001E7F57"/>
    <w:rsid w:val="001F114B"/>
    <w:rsid w:val="001F13F0"/>
    <w:rsid w:val="001F351C"/>
    <w:rsid w:val="001F3ECC"/>
    <w:rsid w:val="001F49C1"/>
    <w:rsid w:val="001F58C3"/>
    <w:rsid w:val="001F59EE"/>
    <w:rsid w:val="001F657A"/>
    <w:rsid w:val="0020180D"/>
    <w:rsid w:val="00202104"/>
    <w:rsid w:val="00205889"/>
    <w:rsid w:val="0020778D"/>
    <w:rsid w:val="00207A3D"/>
    <w:rsid w:val="00212B44"/>
    <w:rsid w:val="00214387"/>
    <w:rsid w:val="00216165"/>
    <w:rsid w:val="00216AE5"/>
    <w:rsid w:val="00216D3C"/>
    <w:rsid w:val="00217F73"/>
    <w:rsid w:val="002229C4"/>
    <w:rsid w:val="00223260"/>
    <w:rsid w:val="002255E0"/>
    <w:rsid w:val="00225B3C"/>
    <w:rsid w:val="00231A96"/>
    <w:rsid w:val="00232755"/>
    <w:rsid w:val="002336E1"/>
    <w:rsid w:val="00233B8F"/>
    <w:rsid w:val="00234095"/>
    <w:rsid w:val="00236C5C"/>
    <w:rsid w:val="00236D4D"/>
    <w:rsid w:val="00240E38"/>
    <w:rsid w:val="002433E5"/>
    <w:rsid w:val="00247883"/>
    <w:rsid w:val="00247DCF"/>
    <w:rsid w:val="00250DD1"/>
    <w:rsid w:val="002513A8"/>
    <w:rsid w:val="00256678"/>
    <w:rsid w:val="002606D4"/>
    <w:rsid w:val="0026220E"/>
    <w:rsid w:val="00262854"/>
    <w:rsid w:val="00263699"/>
    <w:rsid w:val="002644DF"/>
    <w:rsid w:val="00271838"/>
    <w:rsid w:val="00271E24"/>
    <w:rsid w:val="0027312F"/>
    <w:rsid w:val="00273C1C"/>
    <w:rsid w:val="00275878"/>
    <w:rsid w:val="002764F2"/>
    <w:rsid w:val="002774C1"/>
    <w:rsid w:val="002809EB"/>
    <w:rsid w:val="00280A30"/>
    <w:rsid w:val="00280DC2"/>
    <w:rsid w:val="00281579"/>
    <w:rsid w:val="002820AD"/>
    <w:rsid w:val="0028296B"/>
    <w:rsid w:val="00287AE0"/>
    <w:rsid w:val="00287F6D"/>
    <w:rsid w:val="00293847"/>
    <w:rsid w:val="00294C32"/>
    <w:rsid w:val="002A00D9"/>
    <w:rsid w:val="002A12B2"/>
    <w:rsid w:val="002A2A1A"/>
    <w:rsid w:val="002A43C8"/>
    <w:rsid w:val="002A5E5B"/>
    <w:rsid w:val="002A782E"/>
    <w:rsid w:val="002A7D9C"/>
    <w:rsid w:val="002B40CA"/>
    <w:rsid w:val="002B4355"/>
    <w:rsid w:val="002B45F6"/>
    <w:rsid w:val="002B51E0"/>
    <w:rsid w:val="002B5588"/>
    <w:rsid w:val="002B5BFC"/>
    <w:rsid w:val="002C091A"/>
    <w:rsid w:val="002C4726"/>
    <w:rsid w:val="002C67FB"/>
    <w:rsid w:val="002C6E6F"/>
    <w:rsid w:val="002C7240"/>
    <w:rsid w:val="002D1E73"/>
    <w:rsid w:val="002D4685"/>
    <w:rsid w:val="002D7F4B"/>
    <w:rsid w:val="002E2F5A"/>
    <w:rsid w:val="002E4BA4"/>
    <w:rsid w:val="002E6171"/>
    <w:rsid w:val="002E793C"/>
    <w:rsid w:val="002E7A6B"/>
    <w:rsid w:val="002F0C7E"/>
    <w:rsid w:val="002F6616"/>
    <w:rsid w:val="002F7D48"/>
    <w:rsid w:val="00302B4B"/>
    <w:rsid w:val="003033DC"/>
    <w:rsid w:val="00305ABE"/>
    <w:rsid w:val="00305FD6"/>
    <w:rsid w:val="003103FA"/>
    <w:rsid w:val="00311F80"/>
    <w:rsid w:val="00312916"/>
    <w:rsid w:val="00315692"/>
    <w:rsid w:val="00316CD3"/>
    <w:rsid w:val="00317346"/>
    <w:rsid w:val="0031784C"/>
    <w:rsid w:val="00317B8B"/>
    <w:rsid w:val="003207AC"/>
    <w:rsid w:val="003220B4"/>
    <w:rsid w:val="00324E36"/>
    <w:rsid w:val="00330F40"/>
    <w:rsid w:val="00333778"/>
    <w:rsid w:val="0033557A"/>
    <w:rsid w:val="003367FC"/>
    <w:rsid w:val="00340681"/>
    <w:rsid w:val="0034079B"/>
    <w:rsid w:val="00341D8E"/>
    <w:rsid w:val="00341E65"/>
    <w:rsid w:val="00342CD1"/>
    <w:rsid w:val="003435AF"/>
    <w:rsid w:val="00345828"/>
    <w:rsid w:val="00351E3B"/>
    <w:rsid w:val="0035273A"/>
    <w:rsid w:val="00357AD3"/>
    <w:rsid w:val="00360E37"/>
    <w:rsid w:val="003623D6"/>
    <w:rsid w:val="0036568C"/>
    <w:rsid w:val="00372D30"/>
    <w:rsid w:val="00375117"/>
    <w:rsid w:val="00375342"/>
    <w:rsid w:val="00377734"/>
    <w:rsid w:val="003811B3"/>
    <w:rsid w:val="00381257"/>
    <w:rsid w:val="00384228"/>
    <w:rsid w:val="003867C5"/>
    <w:rsid w:val="00391A3A"/>
    <w:rsid w:val="003948EF"/>
    <w:rsid w:val="0039543D"/>
    <w:rsid w:val="003973EA"/>
    <w:rsid w:val="00397646"/>
    <w:rsid w:val="003A01E8"/>
    <w:rsid w:val="003A09B7"/>
    <w:rsid w:val="003A0FE3"/>
    <w:rsid w:val="003A2A6B"/>
    <w:rsid w:val="003A2FC8"/>
    <w:rsid w:val="003A4E22"/>
    <w:rsid w:val="003A6373"/>
    <w:rsid w:val="003A734E"/>
    <w:rsid w:val="003A7D85"/>
    <w:rsid w:val="003B0E0B"/>
    <w:rsid w:val="003B1027"/>
    <w:rsid w:val="003B4195"/>
    <w:rsid w:val="003B5C59"/>
    <w:rsid w:val="003B6570"/>
    <w:rsid w:val="003B7E3C"/>
    <w:rsid w:val="003C276B"/>
    <w:rsid w:val="003C53DE"/>
    <w:rsid w:val="003C7FFD"/>
    <w:rsid w:val="003D4323"/>
    <w:rsid w:val="003D558D"/>
    <w:rsid w:val="003D5B88"/>
    <w:rsid w:val="003D65F4"/>
    <w:rsid w:val="003E1B65"/>
    <w:rsid w:val="003E2636"/>
    <w:rsid w:val="003E49E9"/>
    <w:rsid w:val="003E79D6"/>
    <w:rsid w:val="003F111C"/>
    <w:rsid w:val="003F2945"/>
    <w:rsid w:val="003F46B5"/>
    <w:rsid w:val="003F4EA0"/>
    <w:rsid w:val="003F794D"/>
    <w:rsid w:val="0040023F"/>
    <w:rsid w:val="0040245D"/>
    <w:rsid w:val="0040388D"/>
    <w:rsid w:val="00405140"/>
    <w:rsid w:val="00405630"/>
    <w:rsid w:val="00405E4B"/>
    <w:rsid w:val="00406E2E"/>
    <w:rsid w:val="00407F67"/>
    <w:rsid w:val="0041155E"/>
    <w:rsid w:val="004120C6"/>
    <w:rsid w:val="00412ED4"/>
    <w:rsid w:val="004133C6"/>
    <w:rsid w:val="0041505D"/>
    <w:rsid w:val="00415BC1"/>
    <w:rsid w:val="00416164"/>
    <w:rsid w:val="0042003A"/>
    <w:rsid w:val="004201EE"/>
    <w:rsid w:val="00420B83"/>
    <w:rsid w:val="00422A3B"/>
    <w:rsid w:val="00425D8E"/>
    <w:rsid w:val="004277CC"/>
    <w:rsid w:val="0043098C"/>
    <w:rsid w:val="0043257E"/>
    <w:rsid w:val="0043346C"/>
    <w:rsid w:val="00434764"/>
    <w:rsid w:val="0044103F"/>
    <w:rsid w:val="00441A40"/>
    <w:rsid w:val="00441DE9"/>
    <w:rsid w:val="004424B4"/>
    <w:rsid w:val="00442510"/>
    <w:rsid w:val="004427A5"/>
    <w:rsid w:val="004434BF"/>
    <w:rsid w:val="00445679"/>
    <w:rsid w:val="00445A5A"/>
    <w:rsid w:val="00452765"/>
    <w:rsid w:val="00455B2E"/>
    <w:rsid w:val="00455CA3"/>
    <w:rsid w:val="00457C86"/>
    <w:rsid w:val="00457F1C"/>
    <w:rsid w:val="004652FF"/>
    <w:rsid w:val="004667D5"/>
    <w:rsid w:val="00471F64"/>
    <w:rsid w:val="00474ECA"/>
    <w:rsid w:val="00474FD5"/>
    <w:rsid w:val="004808FD"/>
    <w:rsid w:val="00483CB1"/>
    <w:rsid w:val="0048653D"/>
    <w:rsid w:val="00490118"/>
    <w:rsid w:val="00496F0B"/>
    <w:rsid w:val="004A33EB"/>
    <w:rsid w:val="004A3573"/>
    <w:rsid w:val="004A3D81"/>
    <w:rsid w:val="004A58D2"/>
    <w:rsid w:val="004A7043"/>
    <w:rsid w:val="004A7509"/>
    <w:rsid w:val="004A7CC9"/>
    <w:rsid w:val="004B00E2"/>
    <w:rsid w:val="004B08FC"/>
    <w:rsid w:val="004B56C5"/>
    <w:rsid w:val="004B6544"/>
    <w:rsid w:val="004B6711"/>
    <w:rsid w:val="004B7744"/>
    <w:rsid w:val="004C0D46"/>
    <w:rsid w:val="004C2C28"/>
    <w:rsid w:val="004C5661"/>
    <w:rsid w:val="004C5AC9"/>
    <w:rsid w:val="004C69AA"/>
    <w:rsid w:val="004C75D9"/>
    <w:rsid w:val="004D3CA6"/>
    <w:rsid w:val="004D4249"/>
    <w:rsid w:val="004D52CE"/>
    <w:rsid w:val="004D7BF5"/>
    <w:rsid w:val="004E1B7E"/>
    <w:rsid w:val="004E235A"/>
    <w:rsid w:val="004E40BE"/>
    <w:rsid w:val="004E46F0"/>
    <w:rsid w:val="004E50CD"/>
    <w:rsid w:val="004E637D"/>
    <w:rsid w:val="004E681F"/>
    <w:rsid w:val="004E758D"/>
    <w:rsid w:val="004E77BC"/>
    <w:rsid w:val="004F03B1"/>
    <w:rsid w:val="004F117F"/>
    <w:rsid w:val="004F294D"/>
    <w:rsid w:val="004F4C6E"/>
    <w:rsid w:val="00500703"/>
    <w:rsid w:val="00500C1F"/>
    <w:rsid w:val="0050208F"/>
    <w:rsid w:val="0050209C"/>
    <w:rsid w:val="00504072"/>
    <w:rsid w:val="0050639C"/>
    <w:rsid w:val="005063BB"/>
    <w:rsid w:val="00507C5A"/>
    <w:rsid w:val="00510833"/>
    <w:rsid w:val="00512339"/>
    <w:rsid w:val="00512FEF"/>
    <w:rsid w:val="00513D58"/>
    <w:rsid w:val="00514F99"/>
    <w:rsid w:val="00520383"/>
    <w:rsid w:val="00522A66"/>
    <w:rsid w:val="0052459D"/>
    <w:rsid w:val="00524A82"/>
    <w:rsid w:val="00527C57"/>
    <w:rsid w:val="0053095D"/>
    <w:rsid w:val="00532957"/>
    <w:rsid w:val="005343E1"/>
    <w:rsid w:val="00535307"/>
    <w:rsid w:val="00536882"/>
    <w:rsid w:val="00540872"/>
    <w:rsid w:val="005409E2"/>
    <w:rsid w:val="005430B7"/>
    <w:rsid w:val="00543811"/>
    <w:rsid w:val="00543B78"/>
    <w:rsid w:val="005453D3"/>
    <w:rsid w:val="00545B88"/>
    <w:rsid w:val="00545BDF"/>
    <w:rsid w:val="00546318"/>
    <w:rsid w:val="0054637B"/>
    <w:rsid w:val="005475B1"/>
    <w:rsid w:val="0055631A"/>
    <w:rsid w:val="00556372"/>
    <w:rsid w:val="00556B89"/>
    <w:rsid w:val="00557ADC"/>
    <w:rsid w:val="00560B9A"/>
    <w:rsid w:val="005621F4"/>
    <w:rsid w:val="005625AD"/>
    <w:rsid w:val="00562749"/>
    <w:rsid w:val="00563822"/>
    <w:rsid w:val="00565C07"/>
    <w:rsid w:val="00565ED1"/>
    <w:rsid w:val="00566E0A"/>
    <w:rsid w:val="00570E9C"/>
    <w:rsid w:val="0058084A"/>
    <w:rsid w:val="00582363"/>
    <w:rsid w:val="005835EE"/>
    <w:rsid w:val="00586927"/>
    <w:rsid w:val="00590A48"/>
    <w:rsid w:val="00590A6C"/>
    <w:rsid w:val="00590DE2"/>
    <w:rsid w:val="005912BB"/>
    <w:rsid w:val="00592C88"/>
    <w:rsid w:val="00594904"/>
    <w:rsid w:val="00595000"/>
    <w:rsid w:val="00595EC3"/>
    <w:rsid w:val="005972EE"/>
    <w:rsid w:val="00597F28"/>
    <w:rsid w:val="005B2700"/>
    <w:rsid w:val="005B674E"/>
    <w:rsid w:val="005B7B75"/>
    <w:rsid w:val="005C0031"/>
    <w:rsid w:val="005C10B1"/>
    <w:rsid w:val="005C1D29"/>
    <w:rsid w:val="005C1EEE"/>
    <w:rsid w:val="005C20E3"/>
    <w:rsid w:val="005D09F1"/>
    <w:rsid w:val="005D4AF1"/>
    <w:rsid w:val="005D7D8D"/>
    <w:rsid w:val="005E1820"/>
    <w:rsid w:val="005E40BA"/>
    <w:rsid w:val="005E73F7"/>
    <w:rsid w:val="005F296B"/>
    <w:rsid w:val="005F5195"/>
    <w:rsid w:val="005F6257"/>
    <w:rsid w:val="005F67E1"/>
    <w:rsid w:val="00600FEB"/>
    <w:rsid w:val="00606235"/>
    <w:rsid w:val="00607E38"/>
    <w:rsid w:val="00607FEB"/>
    <w:rsid w:val="006114BB"/>
    <w:rsid w:val="00611CA9"/>
    <w:rsid w:val="00616C35"/>
    <w:rsid w:val="0061792C"/>
    <w:rsid w:val="00620A0A"/>
    <w:rsid w:val="00622A07"/>
    <w:rsid w:val="00622F7C"/>
    <w:rsid w:val="00623D8D"/>
    <w:rsid w:val="00626576"/>
    <w:rsid w:val="00631EB0"/>
    <w:rsid w:val="006320B3"/>
    <w:rsid w:val="00633B33"/>
    <w:rsid w:val="00633F37"/>
    <w:rsid w:val="006365EA"/>
    <w:rsid w:val="00640559"/>
    <w:rsid w:val="00641680"/>
    <w:rsid w:val="00641DB9"/>
    <w:rsid w:val="00644131"/>
    <w:rsid w:val="00644229"/>
    <w:rsid w:val="00644271"/>
    <w:rsid w:val="006445C8"/>
    <w:rsid w:val="00644B55"/>
    <w:rsid w:val="00647B6B"/>
    <w:rsid w:val="00663729"/>
    <w:rsid w:val="00663E3D"/>
    <w:rsid w:val="006658D1"/>
    <w:rsid w:val="006703A4"/>
    <w:rsid w:val="00674232"/>
    <w:rsid w:val="006759C1"/>
    <w:rsid w:val="00677318"/>
    <w:rsid w:val="00677806"/>
    <w:rsid w:val="00677A7B"/>
    <w:rsid w:val="00681298"/>
    <w:rsid w:val="00683466"/>
    <w:rsid w:val="00685987"/>
    <w:rsid w:val="0068660A"/>
    <w:rsid w:val="006867C7"/>
    <w:rsid w:val="00692FBA"/>
    <w:rsid w:val="0069358B"/>
    <w:rsid w:val="006940D4"/>
    <w:rsid w:val="006941D8"/>
    <w:rsid w:val="00696A27"/>
    <w:rsid w:val="006A07DD"/>
    <w:rsid w:val="006A3170"/>
    <w:rsid w:val="006A47C4"/>
    <w:rsid w:val="006A4CDC"/>
    <w:rsid w:val="006A6317"/>
    <w:rsid w:val="006B159D"/>
    <w:rsid w:val="006B2389"/>
    <w:rsid w:val="006B2DAE"/>
    <w:rsid w:val="006B4671"/>
    <w:rsid w:val="006B4E88"/>
    <w:rsid w:val="006B5381"/>
    <w:rsid w:val="006B5D7A"/>
    <w:rsid w:val="006B7242"/>
    <w:rsid w:val="006C0DBE"/>
    <w:rsid w:val="006C251E"/>
    <w:rsid w:val="006C46A5"/>
    <w:rsid w:val="006C50A8"/>
    <w:rsid w:val="006C66E3"/>
    <w:rsid w:val="006C75EC"/>
    <w:rsid w:val="006D0288"/>
    <w:rsid w:val="006D3D59"/>
    <w:rsid w:val="006D53BD"/>
    <w:rsid w:val="006D54B0"/>
    <w:rsid w:val="006D79E3"/>
    <w:rsid w:val="006E02BB"/>
    <w:rsid w:val="006E036B"/>
    <w:rsid w:val="006E118B"/>
    <w:rsid w:val="006E24BE"/>
    <w:rsid w:val="006E2985"/>
    <w:rsid w:val="006E3579"/>
    <w:rsid w:val="006E49ED"/>
    <w:rsid w:val="006E5035"/>
    <w:rsid w:val="006F1F8C"/>
    <w:rsid w:val="006F430B"/>
    <w:rsid w:val="006F46F6"/>
    <w:rsid w:val="006F6F24"/>
    <w:rsid w:val="006F7794"/>
    <w:rsid w:val="0070281B"/>
    <w:rsid w:val="00702D89"/>
    <w:rsid w:val="007037BE"/>
    <w:rsid w:val="00706A14"/>
    <w:rsid w:val="00706E4A"/>
    <w:rsid w:val="0070796D"/>
    <w:rsid w:val="00710570"/>
    <w:rsid w:val="00712467"/>
    <w:rsid w:val="0071260F"/>
    <w:rsid w:val="00720E20"/>
    <w:rsid w:val="00724204"/>
    <w:rsid w:val="00725650"/>
    <w:rsid w:val="00727244"/>
    <w:rsid w:val="00727316"/>
    <w:rsid w:val="00732530"/>
    <w:rsid w:val="00734770"/>
    <w:rsid w:val="0073597E"/>
    <w:rsid w:val="007378A5"/>
    <w:rsid w:val="00743C58"/>
    <w:rsid w:val="00743C6E"/>
    <w:rsid w:val="00747ADA"/>
    <w:rsid w:val="0075005D"/>
    <w:rsid w:val="0075394E"/>
    <w:rsid w:val="00765151"/>
    <w:rsid w:val="007663C2"/>
    <w:rsid w:val="00767130"/>
    <w:rsid w:val="00771B48"/>
    <w:rsid w:val="007726EF"/>
    <w:rsid w:val="00776610"/>
    <w:rsid w:val="00777338"/>
    <w:rsid w:val="00782DDE"/>
    <w:rsid w:val="00783797"/>
    <w:rsid w:val="007851AF"/>
    <w:rsid w:val="007862AD"/>
    <w:rsid w:val="00787611"/>
    <w:rsid w:val="00787E1D"/>
    <w:rsid w:val="007928E0"/>
    <w:rsid w:val="00793453"/>
    <w:rsid w:val="00793F0A"/>
    <w:rsid w:val="00794284"/>
    <w:rsid w:val="00797B4D"/>
    <w:rsid w:val="007A1728"/>
    <w:rsid w:val="007A1A00"/>
    <w:rsid w:val="007A3066"/>
    <w:rsid w:val="007A5E81"/>
    <w:rsid w:val="007B1524"/>
    <w:rsid w:val="007B1586"/>
    <w:rsid w:val="007B2B8E"/>
    <w:rsid w:val="007B3579"/>
    <w:rsid w:val="007B3F29"/>
    <w:rsid w:val="007B46F3"/>
    <w:rsid w:val="007B6D81"/>
    <w:rsid w:val="007C023F"/>
    <w:rsid w:val="007C0E08"/>
    <w:rsid w:val="007C12B9"/>
    <w:rsid w:val="007C201A"/>
    <w:rsid w:val="007C2B0E"/>
    <w:rsid w:val="007C38C4"/>
    <w:rsid w:val="007C3A6D"/>
    <w:rsid w:val="007C3DB0"/>
    <w:rsid w:val="007C4394"/>
    <w:rsid w:val="007C5796"/>
    <w:rsid w:val="007C59AE"/>
    <w:rsid w:val="007C5B6F"/>
    <w:rsid w:val="007C6090"/>
    <w:rsid w:val="007C6C87"/>
    <w:rsid w:val="007C7CF5"/>
    <w:rsid w:val="007D49DA"/>
    <w:rsid w:val="007D4E7F"/>
    <w:rsid w:val="007D754C"/>
    <w:rsid w:val="007E0607"/>
    <w:rsid w:val="007E3659"/>
    <w:rsid w:val="007E3E7B"/>
    <w:rsid w:val="007E6C15"/>
    <w:rsid w:val="007F04AB"/>
    <w:rsid w:val="007F1A2F"/>
    <w:rsid w:val="007F1EEF"/>
    <w:rsid w:val="007F2717"/>
    <w:rsid w:val="007F2AE6"/>
    <w:rsid w:val="007F344A"/>
    <w:rsid w:val="007F5057"/>
    <w:rsid w:val="00803605"/>
    <w:rsid w:val="00805D4C"/>
    <w:rsid w:val="00806472"/>
    <w:rsid w:val="00814264"/>
    <w:rsid w:val="0081486D"/>
    <w:rsid w:val="00821496"/>
    <w:rsid w:val="00821726"/>
    <w:rsid w:val="0082336D"/>
    <w:rsid w:val="00823CBB"/>
    <w:rsid w:val="00824CCD"/>
    <w:rsid w:val="00825F84"/>
    <w:rsid w:val="00826490"/>
    <w:rsid w:val="008265C5"/>
    <w:rsid w:val="0082734B"/>
    <w:rsid w:val="00832AE2"/>
    <w:rsid w:val="00832EC0"/>
    <w:rsid w:val="00834C00"/>
    <w:rsid w:val="00836D48"/>
    <w:rsid w:val="00841CA1"/>
    <w:rsid w:val="00843D65"/>
    <w:rsid w:val="00844519"/>
    <w:rsid w:val="00844695"/>
    <w:rsid w:val="00844847"/>
    <w:rsid w:val="00845041"/>
    <w:rsid w:val="0085209F"/>
    <w:rsid w:val="0085375F"/>
    <w:rsid w:val="00855512"/>
    <w:rsid w:val="00855DFC"/>
    <w:rsid w:val="00856448"/>
    <w:rsid w:val="0086083F"/>
    <w:rsid w:val="0086124C"/>
    <w:rsid w:val="00864461"/>
    <w:rsid w:val="008673FC"/>
    <w:rsid w:val="00867B42"/>
    <w:rsid w:val="00870785"/>
    <w:rsid w:val="00870C0A"/>
    <w:rsid w:val="00871D8B"/>
    <w:rsid w:val="008725CD"/>
    <w:rsid w:val="0087497B"/>
    <w:rsid w:val="00875CA0"/>
    <w:rsid w:val="00877528"/>
    <w:rsid w:val="0088083A"/>
    <w:rsid w:val="00885D44"/>
    <w:rsid w:val="00886807"/>
    <w:rsid w:val="0089113D"/>
    <w:rsid w:val="008912F9"/>
    <w:rsid w:val="008A11CB"/>
    <w:rsid w:val="008A2F0F"/>
    <w:rsid w:val="008A5102"/>
    <w:rsid w:val="008A5C65"/>
    <w:rsid w:val="008A7414"/>
    <w:rsid w:val="008B00C3"/>
    <w:rsid w:val="008B3182"/>
    <w:rsid w:val="008B3D2F"/>
    <w:rsid w:val="008B55BD"/>
    <w:rsid w:val="008B779A"/>
    <w:rsid w:val="008B7EA8"/>
    <w:rsid w:val="008C08CE"/>
    <w:rsid w:val="008C2ABA"/>
    <w:rsid w:val="008C39C6"/>
    <w:rsid w:val="008C3B28"/>
    <w:rsid w:val="008C4313"/>
    <w:rsid w:val="008C451A"/>
    <w:rsid w:val="008C7120"/>
    <w:rsid w:val="008C7148"/>
    <w:rsid w:val="008C781B"/>
    <w:rsid w:val="008C7E40"/>
    <w:rsid w:val="008D1F7D"/>
    <w:rsid w:val="008D30D3"/>
    <w:rsid w:val="008D51F0"/>
    <w:rsid w:val="008D55D6"/>
    <w:rsid w:val="008D6A8F"/>
    <w:rsid w:val="008D6C41"/>
    <w:rsid w:val="008D79C9"/>
    <w:rsid w:val="008D7B2D"/>
    <w:rsid w:val="008E1A5F"/>
    <w:rsid w:val="008E45EC"/>
    <w:rsid w:val="008E5EB7"/>
    <w:rsid w:val="008E5F4A"/>
    <w:rsid w:val="008F1322"/>
    <w:rsid w:val="008F2525"/>
    <w:rsid w:val="008F5188"/>
    <w:rsid w:val="008F5BA9"/>
    <w:rsid w:val="008F72D5"/>
    <w:rsid w:val="009038A5"/>
    <w:rsid w:val="00903B30"/>
    <w:rsid w:val="00903E3B"/>
    <w:rsid w:val="00904E29"/>
    <w:rsid w:val="00911554"/>
    <w:rsid w:val="0091204F"/>
    <w:rsid w:val="00912ECF"/>
    <w:rsid w:val="0091414B"/>
    <w:rsid w:val="00914D6C"/>
    <w:rsid w:val="00916593"/>
    <w:rsid w:val="00916E84"/>
    <w:rsid w:val="00921C60"/>
    <w:rsid w:val="009226D1"/>
    <w:rsid w:val="00925CE6"/>
    <w:rsid w:val="00926170"/>
    <w:rsid w:val="00930C85"/>
    <w:rsid w:val="00933520"/>
    <w:rsid w:val="00933FFF"/>
    <w:rsid w:val="00934231"/>
    <w:rsid w:val="009365A1"/>
    <w:rsid w:val="0093748A"/>
    <w:rsid w:val="00940452"/>
    <w:rsid w:val="009409BE"/>
    <w:rsid w:val="00940BA7"/>
    <w:rsid w:val="00941539"/>
    <w:rsid w:val="00947876"/>
    <w:rsid w:val="009500ED"/>
    <w:rsid w:val="009511AF"/>
    <w:rsid w:val="009535DA"/>
    <w:rsid w:val="00953E6B"/>
    <w:rsid w:val="00954B4D"/>
    <w:rsid w:val="009560B9"/>
    <w:rsid w:val="00962A61"/>
    <w:rsid w:val="00962B07"/>
    <w:rsid w:val="00963A23"/>
    <w:rsid w:val="00964987"/>
    <w:rsid w:val="0096553F"/>
    <w:rsid w:val="009677AC"/>
    <w:rsid w:val="00970A99"/>
    <w:rsid w:val="00972814"/>
    <w:rsid w:val="009735E1"/>
    <w:rsid w:val="00973756"/>
    <w:rsid w:val="00973852"/>
    <w:rsid w:val="0097498A"/>
    <w:rsid w:val="00974A02"/>
    <w:rsid w:val="009760B5"/>
    <w:rsid w:val="009763AF"/>
    <w:rsid w:val="00977366"/>
    <w:rsid w:val="00981E38"/>
    <w:rsid w:val="0098453D"/>
    <w:rsid w:val="00996937"/>
    <w:rsid w:val="009A04FE"/>
    <w:rsid w:val="009A10DB"/>
    <w:rsid w:val="009A1538"/>
    <w:rsid w:val="009A1CCB"/>
    <w:rsid w:val="009A2A88"/>
    <w:rsid w:val="009A4820"/>
    <w:rsid w:val="009A5C98"/>
    <w:rsid w:val="009A63B5"/>
    <w:rsid w:val="009B2A47"/>
    <w:rsid w:val="009B3297"/>
    <w:rsid w:val="009B352B"/>
    <w:rsid w:val="009B4108"/>
    <w:rsid w:val="009B4693"/>
    <w:rsid w:val="009B50EE"/>
    <w:rsid w:val="009B5C05"/>
    <w:rsid w:val="009C0A3F"/>
    <w:rsid w:val="009C5B75"/>
    <w:rsid w:val="009D0181"/>
    <w:rsid w:val="009D154D"/>
    <w:rsid w:val="009D548D"/>
    <w:rsid w:val="009D6290"/>
    <w:rsid w:val="009D661D"/>
    <w:rsid w:val="009D6732"/>
    <w:rsid w:val="009D7ECF"/>
    <w:rsid w:val="009E10AE"/>
    <w:rsid w:val="009E122D"/>
    <w:rsid w:val="009E5954"/>
    <w:rsid w:val="009F2221"/>
    <w:rsid w:val="00A0346D"/>
    <w:rsid w:val="00A03E0C"/>
    <w:rsid w:val="00A04DB7"/>
    <w:rsid w:val="00A053DA"/>
    <w:rsid w:val="00A05842"/>
    <w:rsid w:val="00A06CF7"/>
    <w:rsid w:val="00A07BF6"/>
    <w:rsid w:val="00A10FB5"/>
    <w:rsid w:val="00A12906"/>
    <w:rsid w:val="00A12BB6"/>
    <w:rsid w:val="00A13CDC"/>
    <w:rsid w:val="00A15564"/>
    <w:rsid w:val="00A16F36"/>
    <w:rsid w:val="00A1737B"/>
    <w:rsid w:val="00A177A4"/>
    <w:rsid w:val="00A22851"/>
    <w:rsid w:val="00A238EB"/>
    <w:rsid w:val="00A24E19"/>
    <w:rsid w:val="00A26304"/>
    <w:rsid w:val="00A30DB1"/>
    <w:rsid w:val="00A3106B"/>
    <w:rsid w:val="00A315E0"/>
    <w:rsid w:val="00A3299D"/>
    <w:rsid w:val="00A37D33"/>
    <w:rsid w:val="00A4173A"/>
    <w:rsid w:val="00A44AD3"/>
    <w:rsid w:val="00A473D8"/>
    <w:rsid w:val="00A4771F"/>
    <w:rsid w:val="00A51E00"/>
    <w:rsid w:val="00A52C58"/>
    <w:rsid w:val="00A52EEA"/>
    <w:rsid w:val="00A55140"/>
    <w:rsid w:val="00A5540A"/>
    <w:rsid w:val="00A55B92"/>
    <w:rsid w:val="00A56505"/>
    <w:rsid w:val="00A574D0"/>
    <w:rsid w:val="00A60F49"/>
    <w:rsid w:val="00A626BD"/>
    <w:rsid w:val="00A704C1"/>
    <w:rsid w:val="00A71A34"/>
    <w:rsid w:val="00A71D21"/>
    <w:rsid w:val="00A73F5B"/>
    <w:rsid w:val="00A76B95"/>
    <w:rsid w:val="00A76E7A"/>
    <w:rsid w:val="00A84368"/>
    <w:rsid w:val="00A86891"/>
    <w:rsid w:val="00A87FB8"/>
    <w:rsid w:val="00A90307"/>
    <w:rsid w:val="00A91A1E"/>
    <w:rsid w:val="00A93C5A"/>
    <w:rsid w:val="00A97804"/>
    <w:rsid w:val="00AA20DB"/>
    <w:rsid w:val="00AA56F1"/>
    <w:rsid w:val="00AB011C"/>
    <w:rsid w:val="00AB3BA1"/>
    <w:rsid w:val="00AB4F0E"/>
    <w:rsid w:val="00AB6C19"/>
    <w:rsid w:val="00AB76E9"/>
    <w:rsid w:val="00AB7E61"/>
    <w:rsid w:val="00AC0283"/>
    <w:rsid w:val="00AC074D"/>
    <w:rsid w:val="00AC6F4D"/>
    <w:rsid w:val="00AC7C27"/>
    <w:rsid w:val="00AD142C"/>
    <w:rsid w:val="00AD2635"/>
    <w:rsid w:val="00AD3308"/>
    <w:rsid w:val="00AD5C49"/>
    <w:rsid w:val="00AD7063"/>
    <w:rsid w:val="00AE0835"/>
    <w:rsid w:val="00AE3CF2"/>
    <w:rsid w:val="00AE3D48"/>
    <w:rsid w:val="00AE547C"/>
    <w:rsid w:val="00AE743D"/>
    <w:rsid w:val="00AF32AC"/>
    <w:rsid w:val="00AF4F10"/>
    <w:rsid w:val="00B03AA3"/>
    <w:rsid w:val="00B03E29"/>
    <w:rsid w:val="00B05F14"/>
    <w:rsid w:val="00B138FD"/>
    <w:rsid w:val="00B150A8"/>
    <w:rsid w:val="00B154B0"/>
    <w:rsid w:val="00B15830"/>
    <w:rsid w:val="00B16C87"/>
    <w:rsid w:val="00B170FD"/>
    <w:rsid w:val="00B20317"/>
    <w:rsid w:val="00B23BEE"/>
    <w:rsid w:val="00B248AD"/>
    <w:rsid w:val="00B274CD"/>
    <w:rsid w:val="00B3086B"/>
    <w:rsid w:val="00B30B1F"/>
    <w:rsid w:val="00B3281C"/>
    <w:rsid w:val="00B33BE7"/>
    <w:rsid w:val="00B3457F"/>
    <w:rsid w:val="00B4125A"/>
    <w:rsid w:val="00B41679"/>
    <w:rsid w:val="00B43F20"/>
    <w:rsid w:val="00B45CE4"/>
    <w:rsid w:val="00B45F1E"/>
    <w:rsid w:val="00B47135"/>
    <w:rsid w:val="00B50D8F"/>
    <w:rsid w:val="00B54C62"/>
    <w:rsid w:val="00B57B28"/>
    <w:rsid w:val="00B623A6"/>
    <w:rsid w:val="00B62977"/>
    <w:rsid w:val="00B630ED"/>
    <w:rsid w:val="00B63718"/>
    <w:rsid w:val="00B6505E"/>
    <w:rsid w:val="00B662FA"/>
    <w:rsid w:val="00B6741D"/>
    <w:rsid w:val="00B67424"/>
    <w:rsid w:val="00B74DDF"/>
    <w:rsid w:val="00B7619E"/>
    <w:rsid w:val="00B82ADA"/>
    <w:rsid w:val="00B82C69"/>
    <w:rsid w:val="00B830EB"/>
    <w:rsid w:val="00B850AE"/>
    <w:rsid w:val="00B851F7"/>
    <w:rsid w:val="00B859CF"/>
    <w:rsid w:val="00B85F0F"/>
    <w:rsid w:val="00B879CB"/>
    <w:rsid w:val="00B903EB"/>
    <w:rsid w:val="00B93F9C"/>
    <w:rsid w:val="00B9740F"/>
    <w:rsid w:val="00B978A5"/>
    <w:rsid w:val="00BA5703"/>
    <w:rsid w:val="00BA5BE1"/>
    <w:rsid w:val="00BB3154"/>
    <w:rsid w:val="00BB4898"/>
    <w:rsid w:val="00BB7C26"/>
    <w:rsid w:val="00BC0A0C"/>
    <w:rsid w:val="00BC16C5"/>
    <w:rsid w:val="00BC360A"/>
    <w:rsid w:val="00BC52B1"/>
    <w:rsid w:val="00BC678A"/>
    <w:rsid w:val="00BC70BC"/>
    <w:rsid w:val="00BD10DC"/>
    <w:rsid w:val="00BD24B6"/>
    <w:rsid w:val="00BD26EB"/>
    <w:rsid w:val="00BD60CB"/>
    <w:rsid w:val="00BD726F"/>
    <w:rsid w:val="00BE11DC"/>
    <w:rsid w:val="00BE2399"/>
    <w:rsid w:val="00BE7042"/>
    <w:rsid w:val="00BE779F"/>
    <w:rsid w:val="00BF0979"/>
    <w:rsid w:val="00BF0DEC"/>
    <w:rsid w:val="00BF4009"/>
    <w:rsid w:val="00BF4DC4"/>
    <w:rsid w:val="00BF77F3"/>
    <w:rsid w:val="00BF780E"/>
    <w:rsid w:val="00C0397C"/>
    <w:rsid w:val="00C0449E"/>
    <w:rsid w:val="00C058AF"/>
    <w:rsid w:val="00C06FA7"/>
    <w:rsid w:val="00C10F45"/>
    <w:rsid w:val="00C16BC0"/>
    <w:rsid w:val="00C20DF8"/>
    <w:rsid w:val="00C218F1"/>
    <w:rsid w:val="00C227C9"/>
    <w:rsid w:val="00C26754"/>
    <w:rsid w:val="00C268AE"/>
    <w:rsid w:val="00C277CB"/>
    <w:rsid w:val="00C30471"/>
    <w:rsid w:val="00C31F55"/>
    <w:rsid w:val="00C3356B"/>
    <w:rsid w:val="00C34567"/>
    <w:rsid w:val="00C3656B"/>
    <w:rsid w:val="00C3697F"/>
    <w:rsid w:val="00C3714F"/>
    <w:rsid w:val="00C45BCE"/>
    <w:rsid w:val="00C51A2F"/>
    <w:rsid w:val="00C5375E"/>
    <w:rsid w:val="00C54215"/>
    <w:rsid w:val="00C55642"/>
    <w:rsid w:val="00C574D8"/>
    <w:rsid w:val="00C60A4C"/>
    <w:rsid w:val="00C610E3"/>
    <w:rsid w:val="00C62313"/>
    <w:rsid w:val="00C62867"/>
    <w:rsid w:val="00C70355"/>
    <w:rsid w:val="00C7208E"/>
    <w:rsid w:val="00C72FEA"/>
    <w:rsid w:val="00C767E2"/>
    <w:rsid w:val="00C8089B"/>
    <w:rsid w:val="00C8548D"/>
    <w:rsid w:val="00C85753"/>
    <w:rsid w:val="00C90951"/>
    <w:rsid w:val="00C92183"/>
    <w:rsid w:val="00C94078"/>
    <w:rsid w:val="00CA30F4"/>
    <w:rsid w:val="00CA664D"/>
    <w:rsid w:val="00CA7575"/>
    <w:rsid w:val="00CA75FC"/>
    <w:rsid w:val="00CB0ADE"/>
    <w:rsid w:val="00CB163E"/>
    <w:rsid w:val="00CB20F4"/>
    <w:rsid w:val="00CB31E9"/>
    <w:rsid w:val="00CB37A9"/>
    <w:rsid w:val="00CB5800"/>
    <w:rsid w:val="00CB60FF"/>
    <w:rsid w:val="00CB6374"/>
    <w:rsid w:val="00CB6B3F"/>
    <w:rsid w:val="00CB71EB"/>
    <w:rsid w:val="00CC16FD"/>
    <w:rsid w:val="00CC2B41"/>
    <w:rsid w:val="00CC34E3"/>
    <w:rsid w:val="00CC3EA8"/>
    <w:rsid w:val="00CC460D"/>
    <w:rsid w:val="00CC4611"/>
    <w:rsid w:val="00CC7A01"/>
    <w:rsid w:val="00CC7C49"/>
    <w:rsid w:val="00CD01F4"/>
    <w:rsid w:val="00CD1AC7"/>
    <w:rsid w:val="00CD1DFB"/>
    <w:rsid w:val="00CD3380"/>
    <w:rsid w:val="00CD338C"/>
    <w:rsid w:val="00CD4F1F"/>
    <w:rsid w:val="00CD66B7"/>
    <w:rsid w:val="00CE0ED7"/>
    <w:rsid w:val="00CE1349"/>
    <w:rsid w:val="00CE2122"/>
    <w:rsid w:val="00CE228C"/>
    <w:rsid w:val="00CE28B1"/>
    <w:rsid w:val="00CE29B1"/>
    <w:rsid w:val="00CE2B78"/>
    <w:rsid w:val="00CE708F"/>
    <w:rsid w:val="00CE756C"/>
    <w:rsid w:val="00CF0687"/>
    <w:rsid w:val="00CF0CFC"/>
    <w:rsid w:val="00CF1890"/>
    <w:rsid w:val="00CF2F85"/>
    <w:rsid w:val="00CF5B02"/>
    <w:rsid w:val="00CF657D"/>
    <w:rsid w:val="00CF7B44"/>
    <w:rsid w:val="00D00305"/>
    <w:rsid w:val="00D009F7"/>
    <w:rsid w:val="00D02199"/>
    <w:rsid w:val="00D04824"/>
    <w:rsid w:val="00D1261E"/>
    <w:rsid w:val="00D13F13"/>
    <w:rsid w:val="00D172F7"/>
    <w:rsid w:val="00D178C2"/>
    <w:rsid w:val="00D225F4"/>
    <w:rsid w:val="00D22E69"/>
    <w:rsid w:val="00D2477D"/>
    <w:rsid w:val="00D25E69"/>
    <w:rsid w:val="00D2741C"/>
    <w:rsid w:val="00D3060A"/>
    <w:rsid w:val="00D3194F"/>
    <w:rsid w:val="00D31C71"/>
    <w:rsid w:val="00D31EFA"/>
    <w:rsid w:val="00D32052"/>
    <w:rsid w:val="00D33A93"/>
    <w:rsid w:val="00D348F8"/>
    <w:rsid w:val="00D34A38"/>
    <w:rsid w:val="00D37A2E"/>
    <w:rsid w:val="00D452E8"/>
    <w:rsid w:val="00D51A33"/>
    <w:rsid w:val="00D5269A"/>
    <w:rsid w:val="00D540FC"/>
    <w:rsid w:val="00D541FD"/>
    <w:rsid w:val="00D54857"/>
    <w:rsid w:val="00D54900"/>
    <w:rsid w:val="00D568CD"/>
    <w:rsid w:val="00D56BFE"/>
    <w:rsid w:val="00D6024C"/>
    <w:rsid w:val="00D6167E"/>
    <w:rsid w:val="00D617C9"/>
    <w:rsid w:val="00D63730"/>
    <w:rsid w:val="00D63ABF"/>
    <w:rsid w:val="00D64123"/>
    <w:rsid w:val="00D649EC"/>
    <w:rsid w:val="00D64CBE"/>
    <w:rsid w:val="00D65AFE"/>
    <w:rsid w:val="00D65FE8"/>
    <w:rsid w:val="00D70001"/>
    <w:rsid w:val="00D70E69"/>
    <w:rsid w:val="00D714FD"/>
    <w:rsid w:val="00D72C63"/>
    <w:rsid w:val="00D7397E"/>
    <w:rsid w:val="00D7469E"/>
    <w:rsid w:val="00D750A4"/>
    <w:rsid w:val="00D75BFF"/>
    <w:rsid w:val="00D76EC4"/>
    <w:rsid w:val="00D7714E"/>
    <w:rsid w:val="00D772E4"/>
    <w:rsid w:val="00D80770"/>
    <w:rsid w:val="00D81C1C"/>
    <w:rsid w:val="00D837F8"/>
    <w:rsid w:val="00D872EF"/>
    <w:rsid w:val="00D91104"/>
    <w:rsid w:val="00D93CF2"/>
    <w:rsid w:val="00D94671"/>
    <w:rsid w:val="00D946E9"/>
    <w:rsid w:val="00D9520B"/>
    <w:rsid w:val="00D97DBD"/>
    <w:rsid w:val="00DA12E8"/>
    <w:rsid w:val="00DA13A1"/>
    <w:rsid w:val="00DA14AF"/>
    <w:rsid w:val="00DA1629"/>
    <w:rsid w:val="00DA3EF7"/>
    <w:rsid w:val="00DA6299"/>
    <w:rsid w:val="00DA6AE2"/>
    <w:rsid w:val="00DB0EA8"/>
    <w:rsid w:val="00DB3815"/>
    <w:rsid w:val="00DB4B2E"/>
    <w:rsid w:val="00DB53F4"/>
    <w:rsid w:val="00DB5774"/>
    <w:rsid w:val="00DB726B"/>
    <w:rsid w:val="00DC07B9"/>
    <w:rsid w:val="00DC0CA0"/>
    <w:rsid w:val="00DC314D"/>
    <w:rsid w:val="00DC5181"/>
    <w:rsid w:val="00DC6798"/>
    <w:rsid w:val="00DC69F5"/>
    <w:rsid w:val="00DD02D6"/>
    <w:rsid w:val="00DD212C"/>
    <w:rsid w:val="00DD35C4"/>
    <w:rsid w:val="00DD3747"/>
    <w:rsid w:val="00DD436C"/>
    <w:rsid w:val="00DD4ABA"/>
    <w:rsid w:val="00DD66BD"/>
    <w:rsid w:val="00DD6C24"/>
    <w:rsid w:val="00DE142E"/>
    <w:rsid w:val="00DE505C"/>
    <w:rsid w:val="00DE6CFC"/>
    <w:rsid w:val="00DE74BB"/>
    <w:rsid w:val="00DE78CA"/>
    <w:rsid w:val="00DF08AF"/>
    <w:rsid w:val="00DF43DC"/>
    <w:rsid w:val="00E00CBD"/>
    <w:rsid w:val="00E10519"/>
    <w:rsid w:val="00E10896"/>
    <w:rsid w:val="00E10BBB"/>
    <w:rsid w:val="00E12C35"/>
    <w:rsid w:val="00E13C6A"/>
    <w:rsid w:val="00E16109"/>
    <w:rsid w:val="00E1728D"/>
    <w:rsid w:val="00E17522"/>
    <w:rsid w:val="00E17DF7"/>
    <w:rsid w:val="00E20201"/>
    <w:rsid w:val="00E20703"/>
    <w:rsid w:val="00E208C6"/>
    <w:rsid w:val="00E245D6"/>
    <w:rsid w:val="00E25E5E"/>
    <w:rsid w:val="00E2630D"/>
    <w:rsid w:val="00E26AA1"/>
    <w:rsid w:val="00E32025"/>
    <w:rsid w:val="00E35EBD"/>
    <w:rsid w:val="00E37C57"/>
    <w:rsid w:val="00E41A1F"/>
    <w:rsid w:val="00E44B56"/>
    <w:rsid w:val="00E4590D"/>
    <w:rsid w:val="00E4635C"/>
    <w:rsid w:val="00E518D9"/>
    <w:rsid w:val="00E518DF"/>
    <w:rsid w:val="00E518FE"/>
    <w:rsid w:val="00E52D47"/>
    <w:rsid w:val="00E54475"/>
    <w:rsid w:val="00E54490"/>
    <w:rsid w:val="00E54711"/>
    <w:rsid w:val="00E55990"/>
    <w:rsid w:val="00E61ACC"/>
    <w:rsid w:val="00E62907"/>
    <w:rsid w:val="00E63E21"/>
    <w:rsid w:val="00E66C80"/>
    <w:rsid w:val="00E6785F"/>
    <w:rsid w:val="00E67A6C"/>
    <w:rsid w:val="00E706DA"/>
    <w:rsid w:val="00E70BC7"/>
    <w:rsid w:val="00E7205C"/>
    <w:rsid w:val="00E74359"/>
    <w:rsid w:val="00E74F5E"/>
    <w:rsid w:val="00E81BED"/>
    <w:rsid w:val="00E821CD"/>
    <w:rsid w:val="00E86B5C"/>
    <w:rsid w:val="00E875FE"/>
    <w:rsid w:val="00E87985"/>
    <w:rsid w:val="00E917F5"/>
    <w:rsid w:val="00E91B96"/>
    <w:rsid w:val="00E94BA7"/>
    <w:rsid w:val="00E95542"/>
    <w:rsid w:val="00EA107C"/>
    <w:rsid w:val="00EA1839"/>
    <w:rsid w:val="00EA2767"/>
    <w:rsid w:val="00EA4A52"/>
    <w:rsid w:val="00EA6171"/>
    <w:rsid w:val="00EA7808"/>
    <w:rsid w:val="00EA7B12"/>
    <w:rsid w:val="00EA7F30"/>
    <w:rsid w:val="00EB0300"/>
    <w:rsid w:val="00EB2C71"/>
    <w:rsid w:val="00EC0BD0"/>
    <w:rsid w:val="00EC241F"/>
    <w:rsid w:val="00EC38E2"/>
    <w:rsid w:val="00EC47FF"/>
    <w:rsid w:val="00EC49CF"/>
    <w:rsid w:val="00EC4C49"/>
    <w:rsid w:val="00EC4E7F"/>
    <w:rsid w:val="00EC65A5"/>
    <w:rsid w:val="00EC66AC"/>
    <w:rsid w:val="00EC695D"/>
    <w:rsid w:val="00EC6C16"/>
    <w:rsid w:val="00ED177F"/>
    <w:rsid w:val="00EE5EE0"/>
    <w:rsid w:val="00EF064D"/>
    <w:rsid w:val="00EF2C0D"/>
    <w:rsid w:val="00EF49E9"/>
    <w:rsid w:val="00EF5339"/>
    <w:rsid w:val="00F0029B"/>
    <w:rsid w:val="00F017A6"/>
    <w:rsid w:val="00F032ED"/>
    <w:rsid w:val="00F0499E"/>
    <w:rsid w:val="00F065BF"/>
    <w:rsid w:val="00F104E9"/>
    <w:rsid w:val="00F1087F"/>
    <w:rsid w:val="00F204C7"/>
    <w:rsid w:val="00F26174"/>
    <w:rsid w:val="00F269A1"/>
    <w:rsid w:val="00F27319"/>
    <w:rsid w:val="00F3003E"/>
    <w:rsid w:val="00F303E2"/>
    <w:rsid w:val="00F30FF0"/>
    <w:rsid w:val="00F31382"/>
    <w:rsid w:val="00F3317E"/>
    <w:rsid w:val="00F33924"/>
    <w:rsid w:val="00F33F5D"/>
    <w:rsid w:val="00F348E1"/>
    <w:rsid w:val="00F34E99"/>
    <w:rsid w:val="00F3566F"/>
    <w:rsid w:val="00F400BF"/>
    <w:rsid w:val="00F404B9"/>
    <w:rsid w:val="00F43E82"/>
    <w:rsid w:val="00F43F4B"/>
    <w:rsid w:val="00F51DBA"/>
    <w:rsid w:val="00F527C6"/>
    <w:rsid w:val="00F548F3"/>
    <w:rsid w:val="00F577B3"/>
    <w:rsid w:val="00F6765C"/>
    <w:rsid w:val="00F67707"/>
    <w:rsid w:val="00F7031D"/>
    <w:rsid w:val="00F73AC5"/>
    <w:rsid w:val="00F75408"/>
    <w:rsid w:val="00F7711C"/>
    <w:rsid w:val="00F8308D"/>
    <w:rsid w:val="00F84A7F"/>
    <w:rsid w:val="00F858EC"/>
    <w:rsid w:val="00F9005A"/>
    <w:rsid w:val="00F9114F"/>
    <w:rsid w:val="00F93457"/>
    <w:rsid w:val="00F93F04"/>
    <w:rsid w:val="00FA2817"/>
    <w:rsid w:val="00FA397D"/>
    <w:rsid w:val="00FA476B"/>
    <w:rsid w:val="00FA495A"/>
    <w:rsid w:val="00FA6B04"/>
    <w:rsid w:val="00FA7F64"/>
    <w:rsid w:val="00FB0627"/>
    <w:rsid w:val="00FB1B12"/>
    <w:rsid w:val="00FB3818"/>
    <w:rsid w:val="00FB3A51"/>
    <w:rsid w:val="00FB5D80"/>
    <w:rsid w:val="00FB706D"/>
    <w:rsid w:val="00FC0438"/>
    <w:rsid w:val="00FC0F61"/>
    <w:rsid w:val="00FC1F86"/>
    <w:rsid w:val="00FC30DA"/>
    <w:rsid w:val="00FC344E"/>
    <w:rsid w:val="00FD1501"/>
    <w:rsid w:val="00FD3B7E"/>
    <w:rsid w:val="00FD3DC4"/>
    <w:rsid w:val="00FE0AAE"/>
    <w:rsid w:val="00FE2438"/>
    <w:rsid w:val="00FE4D1F"/>
    <w:rsid w:val="00FF073E"/>
    <w:rsid w:val="00FF309A"/>
    <w:rsid w:val="00FF3910"/>
    <w:rsid w:val="00FF3BA8"/>
    <w:rsid w:val="00FF3D6D"/>
    <w:rsid w:val="00FF5915"/>
    <w:rsid w:val="00FF59DE"/>
    <w:rsid w:val="00FF60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caption" w:semiHidden="1" w:unhideWhenUsed="1" w:qFormat="1"/>
    <w:lsdException w:name="Title" w:qFormat="1"/>
    <w:lsdException w:name="Subtitle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4820"/>
    <w:pPr>
      <w:widowControl w:val="0"/>
      <w:bidi/>
      <w:spacing w:line="360" w:lineRule="auto"/>
    </w:pPr>
    <w:rPr>
      <w:rFonts w:cs="B Nazanin"/>
      <w:sz w:val="24"/>
      <w:szCs w:val="28"/>
      <w:lang w:bidi="ar-SA"/>
    </w:rPr>
  </w:style>
  <w:style w:type="paragraph" w:styleId="Heading1">
    <w:name w:val="heading 1"/>
    <w:basedOn w:val="Normal"/>
    <w:next w:val="Normal"/>
    <w:qFormat/>
    <w:rsid w:val="00962A61"/>
    <w:pPr>
      <w:keepNext/>
      <w:numPr>
        <w:numId w:val="1"/>
      </w:numPr>
      <w:spacing w:before="120" w:after="60"/>
      <w:outlineLvl w:val="0"/>
    </w:pPr>
    <w:rPr>
      <w:rFonts w:ascii="Arial" w:hAnsi="Arial" w:cs="B Titr"/>
      <w:b/>
      <w:szCs w:val="36"/>
    </w:rPr>
  </w:style>
  <w:style w:type="paragraph" w:styleId="Heading2">
    <w:name w:val="heading 2"/>
    <w:basedOn w:val="Heading1"/>
    <w:next w:val="Normal"/>
    <w:qFormat/>
    <w:rsid w:val="00F27319"/>
    <w:pPr>
      <w:numPr>
        <w:ilvl w:val="1"/>
      </w:numPr>
      <w:outlineLvl w:val="1"/>
    </w:pPr>
    <w:rPr>
      <w:sz w:val="20"/>
      <w:szCs w:val="32"/>
    </w:rPr>
  </w:style>
  <w:style w:type="paragraph" w:styleId="Heading3">
    <w:name w:val="heading 3"/>
    <w:basedOn w:val="Heading1"/>
    <w:next w:val="Normal"/>
    <w:qFormat/>
    <w:rsid w:val="00F27319"/>
    <w:pPr>
      <w:numPr>
        <w:ilvl w:val="2"/>
      </w:numPr>
      <w:outlineLvl w:val="2"/>
    </w:pPr>
    <w:rPr>
      <w:b w:val="0"/>
      <w:i/>
      <w:sz w:val="20"/>
      <w:szCs w:val="28"/>
    </w:rPr>
  </w:style>
  <w:style w:type="paragraph" w:styleId="Heading4">
    <w:name w:val="heading 4"/>
    <w:basedOn w:val="Heading1"/>
    <w:next w:val="Normal"/>
    <w:rsid w:val="00E208C6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rsid w:val="00E208C6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rsid w:val="00E208C6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rsid w:val="00E208C6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rsid w:val="00E208C6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rsid w:val="00E208C6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rsid w:val="00E208C6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rsid w:val="00D02199"/>
    <w:pPr>
      <w:spacing w:line="240" w:lineRule="auto"/>
      <w:jc w:val="center"/>
    </w:pPr>
    <w:rPr>
      <w:rFonts w:ascii="Arial" w:hAnsi="Arial" w:cs="B Titr"/>
      <w:b/>
      <w:sz w:val="36"/>
      <w:szCs w:val="36"/>
    </w:rPr>
  </w:style>
  <w:style w:type="paragraph" w:styleId="Subtitle">
    <w:name w:val="Subtitle"/>
    <w:basedOn w:val="Normal"/>
    <w:qFormat/>
    <w:rsid w:val="00D02199"/>
    <w:pPr>
      <w:spacing w:after="60"/>
      <w:jc w:val="center"/>
    </w:pPr>
    <w:rPr>
      <w:rFonts w:ascii="Arial" w:hAnsi="Arial" w:cs="B Titr"/>
      <w:i/>
      <w:sz w:val="36"/>
      <w:szCs w:val="32"/>
      <w:lang w:val="en-AU"/>
    </w:rPr>
  </w:style>
  <w:style w:type="paragraph" w:styleId="NormalIndent">
    <w:name w:val="Normal Indent"/>
    <w:basedOn w:val="Normal"/>
    <w:rsid w:val="00E208C6"/>
    <w:pPr>
      <w:ind w:left="900" w:hanging="900"/>
    </w:pPr>
  </w:style>
  <w:style w:type="paragraph" w:styleId="TOC1">
    <w:name w:val="toc 1"/>
    <w:basedOn w:val="Normal"/>
    <w:next w:val="Normal"/>
    <w:semiHidden/>
    <w:rsid w:val="00E208C6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E208C6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rsid w:val="00E208C6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rsid w:val="00E208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08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208C6"/>
  </w:style>
  <w:style w:type="paragraph" w:customStyle="1" w:styleId="Bullet2">
    <w:name w:val="Bullet2"/>
    <w:basedOn w:val="Normal"/>
    <w:rsid w:val="00E208C6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rsid w:val="00E208C6"/>
    <w:pPr>
      <w:spacing w:before="80" w:line="240" w:lineRule="auto"/>
      <w:jc w:val="both"/>
    </w:pPr>
  </w:style>
  <w:style w:type="paragraph" w:customStyle="1" w:styleId="Tabletext">
    <w:name w:val="Tabletext"/>
    <w:basedOn w:val="Normal"/>
    <w:rsid w:val="00E208C6"/>
    <w:pPr>
      <w:keepLines/>
      <w:spacing w:after="120"/>
    </w:pPr>
  </w:style>
  <w:style w:type="paragraph" w:styleId="BodyText">
    <w:name w:val="Body Text"/>
    <w:basedOn w:val="Normal"/>
    <w:rsid w:val="00E208C6"/>
    <w:pPr>
      <w:keepLines/>
      <w:spacing w:after="120"/>
      <w:ind w:left="720"/>
    </w:pPr>
  </w:style>
  <w:style w:type="paragraph" w:customStyle="1" w:styleId="Paragraph3">
    <w:name w:val="Paragraph3"/>
    <w:basedOn w:val="Normal"/>
    <w:rsid w:val="00E208C6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rsid w:val="00E208C6"/>
    <w:pPr>
      <w:ind w:left="720" w:hanging="432"/>
    </w:pPr>
  </w:style>
  <w:style w:type="character" w:styleId="FootnoteReference">
    <w:name w:val="footnote reference"/>
    <w:basedOn w:val="DefaultParagraphFont"/>
    <w:semiHidden/>
    <w:rsid w:val="00E208C6"/>
    <w:rPr>
      <w:sz w:val="20"/>
      <w:vertAlign w:val="superscript"/>
    </w:rPr>
  </w:style>
  <w:style w:type="paragraph" w:styleId="FootnoteText">
    <w:name w:val="footnote text"/>
    <w:basedOn w:val="Normal"/>
    <w:semiHidden/>
    <w:rsid w:val="00E208C6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rsid w:val="00E208C6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rsid w:val="00E208C6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rsid w:val="00E208C6"/>
    <w:pPr>
      <w:ind w:left="600"/>
    </w:pPr>
  </w:style>
  <w:style w:type="paragraph" w:styleId="TOC5">
    <w:name w:val="toc 5"/>
    <w:basedOn w:val="Normal"/>
    <w:next w:val="Normal"/>
    <w:semiHidden/>
    <w:rsid w:val="00E208C6"/>
    <w:pPr>
      <w:ind w:left="800"/>
    </w:pPr>
  </w:style>
  <w:style w:type="paragraph" w:styleId="TOC6">
    <w:name w:val="toc 6"/>
    <w:basedOn w:val="Normal"/>
    <w:next w:val="Normal"/>
    <w:semiHidden/>
    <w:rsid w:val="00E208C6"/>
    <w:pPr>
      <w:ind w:left="1000"/>
    </w:pPr>
  </w:style>
  <w:style w:type="paragraph" w:styleId="TOC7">
    <w:name w:val="toc 7"/>
    <w:basedOn w:val="Normal"/>
    <w:next w:val="Normal"/>
    <w:semiHidden/>
    <w:rsid w:val="00E208C6"/>
    <w:pPr>
      <w:ind w:left="1200"/>
    </w:pPr>
  </w:style>
  <w:style w:type="paragraph" w:styleId="TOC8">
    <w:name w:val="toc 8"/>
    <w:basedOn w:val="Normal"/>
    <w:next w:val="Normal"/>
    <w:semiHidden/>
    <w:rsid w:val="00E208C6"/>
    <w:pPr>
      <w:ind w:left="1400"/>
    </w:pPr>
  </w:style>
  <w:style w:type="paragraph" w:styleId="TOC9">
    <w:name w:val="toc 9"/>
    <w:basedOn w:val="Normal"/>
    <w:next w:val="Normal"/>
    <w:semiHidden/>
    <w:rsid w:val="00E208C6"/>
    <w:pPr>
      <w:ind w:left="1600"/>
    </w:pPr>
  </w:style>
  <w:style w:type="paragraph" w:customStyle="1" w:styleId="MainTitle">
    <w:name w:val="Main Title"/>
    <w:basedOn w:val="Normal"/>
    <w:rsid w:val="00E208C6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rsid w:val="00E208C6"/>
    <w:rPr>
      <w:i/>
      <w:color w:val="0000FF"/>
    </w:rPr>
  </w:style>
  <w:style w:type="paragraph" w:styleId="BodyTextIndent">
    <w:name w:val="Body Text Indent"/>
    <w:basedOn w:val="Normal"/>
    <w:rsid w:val="00E208C6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E208C6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rsid w:val="00E208C6"/>
    <w:pPr>
      <w:widowControl/>
      <w:tabs>
        <w:tab w:val="left" w:pos="720"/>
      </w:tabs>
      <w:spacing w:before="120" w:line="240" w:lineRule="auto"/>
      <w:ind w:left="720" w:right="360" w:hanging="72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877528"/>
    <w:pPr>
      <w:tabs>
        <w:tab w:val="left" w:pos="540"/>
        <w:tab w:val="left" w:pos="1260"/>
      </w:tabs>
      <w:spacing w:after="120"/>
    </w:pPr>
    <w:rPr>
      <w:i/>
      <w:sz w:val="28"/>
      <w:lang w:bidi="fa-IR"/>
    </w:rPr>
  </w:style>
  <w:style w:type="character" w:styleId="Hyperlink">
    <w:name w:val="Hyperlink"/>
    <w:basedOn w:val="DefaultParagraphFont"/>
    <w:rsid w:val="00E208C6"/>
    <w:rPr>
      <w:color w:val="0000FF"/>
      <w:u w:val="single"/>
    </w:rPr>
  </w:style>
  <w:style w:type="paragraph" w:customStyle="1" w:styleId="infoblue0">
    <w:name w:val="infoblue"/>
    <w:basedOn w:val="Normal"/>
    <w:rsid w:val="00E208C6"/>
    <w:pPr>
      <w:widowControl/>
      <w:spacing w:before="100" w:beforeAutospacing="1" w:after="100" w:afterAutospacing="1" w:line="240" w:lineRule="auto"/>
    </w:pPr>
    <w:rPr>
      <w:szCs w:val="24"/>
    </w:rPr>
  </w:style>
  <w:style w:type="table" w:styleId="TableGrid">
    <w:name w:val="Table Grid"/>
    <w:basedOn w:val="TableNormal"/>
    <w:rsid w:val="009B5C05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4">
    <w:name w:val="Table List 4"/>
    <w:basedOn w:val="TableNormal"/>
    <w:rsid w:val="00BD60CB"/>
    <w:pPr>
      <w:keepLines/>
      <w:bidi/>
      <w:jc w:val="lowKashida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styleId="CommentReference">
    <w:name w:val="annotation reference"/>
    <w:basedOn w:val="DefaultParagraphFont"/>
    <w:semiHidden/>
    <w:rsid w:val="007A1728"/>
    <w:rPr>
      <w:sz w:val="16"/>
      <w:szCs w:val="16"/>
    </w:rPr>
  </w:style>
  <w:style w:type="paragraph" w:styleId="CommentText">
    <w:name w:val="annotation text"/>
    <w:basedOn w:val="Normal"/>
    <w:semiHidden/>
    <w:rsid w:val="007A172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A1728"/>
    <w:rPr>
      <w:b/>
      <w:bCs/>
    </w:rPr>
  </w:style>
  <w:style w:type="paragraph" w:styleId="BalloonText">
    <w:name w:val="Balloon Text"/>
    <w:basedOn w:val="Normal"/>
    <w:semiHidden/>
    <w:rsid w:val="007A1728"/>
    <w:rPr>
      <w:rFonts w:ascii="Tahoma" w:hAnsi="Tahoma" w:cs="Tahoma"/>
      <w:sz w:val="16"/>
      <w:szCs w:val="16"/>
    </w:rPr>
  </w:style>
  <w:style w:type="paragraph" w:customStyle="1" w:styleId="Style2">
    <w:name w:val="Style2"/>
    <w:basedOn w:val="Heading2"/>
    <w:rsid w:val="00AB4F0E"/>
    <w:pPr>
      <w:widowControl/>
      <w:numPr>
        <w:ilvl w:val="0"/>
        <w:numId w:val="0"/>
      </w:numPr>
      <w:spacing w:before="240" w:line="240" w:lineRule="auto"/>
    </w:pPr>
    <w:rPr>
      <w:rFonts w:cs="Nazanin"/>
      <w:bCs/>
      <w:i/>
      <w:iCs/>
      <w:sz w:val="28"/>
      <w:lang w:bidi="fa-IR"/>
    </w:rPr>
  </w:style>
  <w:style w:type="paragraph" w:customStyle="1" w:styleId="Style5">
    <w:name w:val="Style5"/>
    <w:basedOn w:val="Normal"/>
    <w:rsid w:val="00AB4F0E"/>
    <w:pPr>
      <w:widowControl/>
      <w:spacing w:line="240" w:lineRule="auto"/>
    </w:pPr>
    <w:rPr>
      <w:rFonts w:cs="Nazanin"/>
      <w:lang w:bidi="fa-IR"/>
    </w:rPr>
  </w:style>
  <w:style w:type="character" w:styleId="SubtleEmphasis">
    <w:name w:val="Subtle Emphasis"/>
    <w:basedOn w:val="DefaultParagraphFont"/>
    <w:uiPriority w:val="19"/>
    <w:qFormat/>
    <w:rsid w:val="00D02199"/>
    <w:rPr>
      <w:rFonts w:cs="B Titr"/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1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179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555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header" Target="header2.xml"/><Relationship Id="rId8" Type="http://schemas.openxmlformats.org/officeDocument/2006/relationships/header" Target="header1.xml"/><Relationship Id="rId51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alantar\RUP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37E80-580B-4F7B-A787-633D4A7DD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141</TotalTime>
  <Pages>22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smartvisit.doc</vt:lpstr>
    </vt:vector>
  </TitlesOfParts>
  <Company>گروه صنعتي مينو</Company>
  <LinksUpToDate>false</LinksUpToDate>
  <CharactersWithSpaces>5410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smartvisit.doc</dc:title>
  <dc:subject>سامانه ثبت سفارش هوشمند</dc:subject>
  <dc:creator>هادی سیار</dc:creator>
  <cp:lastModifiedBy>Sayar Hadi</cp:lastModifiedBy>
  <cp:revision>75</cp:revision>
  <cp:lastPrinted>2004-02-18T17:31:00Z</cp:lastPrinted>
  <dcterms:created xsi:type="dcterms:W3CDTF">2011-05-10T11:28:00Z</dcterms:created>
  <dcterms:modified xsi:type="dcterms:W3CDTF">2011-05-11T08:34:00Z</dcterms:modified>
  <cp:category>فروش</cp:category>
</cp:coreProperties>
</file>